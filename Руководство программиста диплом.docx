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E161A" w14:textId="2A645358" w:rsidR="00BF69CF" w:rsidRPr="00E33339" w:rsidRDefault="00BF69CF" w:rsidP="00E33339">
      <w:pPr>
        <w:ind w:firstLine="0"/>
        <w:rPr>
          <w:b/>
          <w:noProof/>
        </w:rPr>
      </w:pPr>
    </w:p>
    <w:tbl>
      <w:tblPr>
        <w:tblW w:w="5983" w:type="dxa"/>
        <w:jc w:val="right"/>
        <w:tblLook w:val="00A0" w:firstRow="1" w:lastRow="0" w:firstColumn="1" w:lastColumn="0" w:noHBand="0" w:noVBand="0"/>
      </w:tblPr>
      <w:tblGrid>
        <w:gridCol w:w="4821"/>
        <w:gridCol w:w="1162"/>
      </w:tblGrid>
      <w:tr w:rsidR="0026776F" w14:paraId="171EF3DA" w14:textId="77777777" w:rsidTr="0026776F">
        <w:trPr>
          <w:jc w:val="right"/>
        </w:trPr>
        <w:tc>
          <w:tcPr>
            <w:tcW w:w="4821" w:type="dxa"/>
          </w:tcPr>
          <w:p w14:paraId="78A88FFE" w14:textId="4AA6C91C" w:rsidR="0026776F" w:rsidRPr="00646136" w:rsidRDefault="0026776F" w:rsidP="00D20820">
            <w:pPr>
              <w:ind w:firstLine="0"/>
            </w:pPr>
          </w:p>
        </w:tc>
        <w:tc>
          <w:tcPr>
            <w:tcW w:w="1162" w:type="dxa"/>
          </w:tcPr>
          <w:p w14:paraId="75A8F17D" w14:textId="77777777" w:rsidR="0026776F" w:rsidRPr="00646136" w:rsidRDefault="0026776F" w:rsidP="00D20820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26776F" w14:paraId="601542A4" w14:textId="77777777" w:rsidTr="0026776F">
        <w:trPr>
          <w:trHeight w:val="2047"/>
          <w:jc w:val="right"/>
        </w:trPr>
        <w:tc>
          <w:tcPr>
            <w:tcW w:w="4821" w:type="dxa"/>
            <w:hideMark/>
          </w:tcPr>
          <w:p w14:paraId="63EBF85B" w14:textId="77777777" w:rsidR="0026776F" w:rsidRDefault="0026776F" w:rsidP="00D20820">
            <w:pPr>
              <w:ind w:firstLine="0"/>
            </w:pPr>
          </w:p>
          <w:p w14:paraId="7168C491" w14:textId="0DD4DF0D" w:rsidR="0070371C" w:rsidRPr="00F62A47" w:rsidRDefault="0070371C" w:rsidP="00D20820">
            <w:pPr>
              <w:ind w:firstLine="0"/>
            </w:pPr>
          </w:p>
        </w:tc>
        <w:tc>
          <w:tcPr>
            <w:tcW w:w="1162" w:type="dxa"/>
          </w:tcPr>
          <w:p w14:paraId="5B49D94C" w14:textId="77777777" w:rsidR="0026776F" w:rsidRPr="00646136" w:rsidRDefault="0026776F" w:rsidP="00D20820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</w:tbl>
    <w:p w14:paraId="6D8F6D6B" w14:textId="01758C08" w:rsidR="00990EAC" w:rsidRDefault="00990EAC" w:rsidP="00990EAC"/>
    <w:p w14:paraId="1589C4A2" w14:textId="2C8F89E0" w:rsidR="00A00224" w:rsidRDefault="00A00224" w:rsidP="00990EAC"/>
    <w:p w14:paraId="16C49403" w14:textId="77777777" w:rsidR="0070371C" w:rsidRDefault="0070371C" w:rsidP="00990EAC"/>
    <w:p w14:paraId="5068CB80" w14:textId="77777777" w:rsidR="0070371C" w:rsidRDefault="0070371C" w:rsidP="00990EAC"/>
    <w:p w14:paraId="2FAAFCE5" w14:textId="77777777" w:rsidR="0070371C" w:rsidRDefault="0070371C" w:rsidP="00990EAC"/>
    <w:p w14:paraId="26A55930" w14:textId="77777777" w:rsidR="0070371C" w:rsidRDefault="0070371C" w:rsidP="00990EAC"/>
    <w:p w14:paraId="3845069C" w14:textId="77777777" w:rsidR="0070371C" w:rsidRDefault="0070371C" w:rsidP="00990EAC"/>
    <w:p w14:paraId="1AC91821" w14:textId="5CCE2B80" w:rsidR="00990EAC" w:rsidRDefault="00E33339" w:rsidP="0013162A">
      <w:pPr>
        <w:ind w:firstLine="0"/>
        <w:jc w:val="center"/>
        <w:rPr>
          <w:b/>
          <w:bCs/>
        </w:rPr>
      </w:pPr>
      <w:r>
        <w:rPr>
          <w:b/>
          <w:bCs/>
        </w:rPr>
        <w:t>Информационная система для взаимодействия официантов и кухни ресторана</w:t>
      </w:r>
    </w:p>
    <w:p w14:paraId="3FBA033A" w14:textId="35D190B7" w:rsidR="00EF554F" w:rsidRPr="00E33339" w:rsidRDefault="00EF554F" w:rsidP="0013162A">
      <w:pPr>
        <w:ind w:firstLine="0"/>
        <w:jc w:val="center"/>
        <w:rPr>
          <w:b/>
          <w:bCs/>
        </w:rPr>
      </w:pPr>
      <w:r>
        <w:rPr>
          <w:b/>
          <w:bCs/>
        </w:rPr>
        <w:t>Руководство п</w:t>
      </w:r>
      <w:r w:rsidR="0013491A">
        <w:rPr>
          <w:b/>
          <w:bCs/>
        </w:rPr>
        <w:t>рограммиста</w:t>
      </w:r>
    </w:p>
    <w:p w14:paraId="2FAF6D5A" w14:textId="77777777" w:rsidR="00990EAC" w:rsidRPr="00646136" w:rsidRDefault="00990EAC" w:rsidP="00303DC8"/>
    <w:p w14:paraId="7802D47B" w14:textId="77777777" w:rsidR="00990EAC" w:rsidRPr="00646136" w:rsidRDefault="00990EAC" w:rsidP="00303DC8"/>
    <w:p w14:paraId="2DD731FE" w14:textId="47AD35AC" w:rsidR="00F113BF" w:rsidRDefault="00F113BF" w:rsidP="00303DC8"/>
    <w:p w14:paraId="7A0DA68A" w14:textId="77777777" w:rsidR="0026776F" w:rsidRDefault="0026776F" w:rsidP="00303DC8"/>
    <w:p w14:paraId="39CDF136" w14:textId="77777777" w:rsidR="0026776F" w:rsidRDefault="0026776F" w:rsidP="00303DC8"/>
    <w:p w14:paraId="0BB727FE" w14:textId="77777777" w:rsidR="0026776F" w:rsidRDefault="0026776F" w:rsidP="00303DC8"/>
    <w:p w14:paraId="746B87EF" w14:textId="77777777" w:rsidR="0070371C" w:rsidRDefault="0070371C" w:rsidP="00303DC8"/>
    <w:p w14:paraId="0ABA5B31" w14:textId="77777777" w:rsidR="0026776F" w:rsidRDefault="0026776F" w:rsidP="00303DC8"/>
    <w:p w14:paraId="509911F1" w14:textId="77777777" w:rsidR="0026776F" w:rsidRDefault="0026776F" w:rsidP="00303DC8"/>
    <w:p w14:paraId="3781D690" w14:textId="77777777" w:rsidR="0026776F" w:rsidRDefault="0026776F" w:rsidP="00303DC8"/>
    <w:p w14:paraId="2D3C4151" w14:textId="77777777" w:rsidR="0026776F" w:rsidRDefault="0026776F" w:rsidP="00303DC8"/>
    <w:p w14:paraId="23958776" w14:textId="77777777" w:rsidR="0026776F" w:rsidRDefault="0026776F" w:rsidP="00303DC8"/>
    <w:p w14:paraId="27E9CA1E" w14:textId="77777777" w:rsidR="0026776F" w:rsidRDefault="0026776F" w:rsidP="00303DC8"/>
    <w:p w14:paraId="5AF0DC14" w14:textId="6537C7E0" w:rsidR="00A00224" w:rsidRDefault="00A00224" w:rsidP="00303DC8"/>
    <w:p w14:paraId="5FFDF43C" w14:textId="77777777" w:rsidR="00BF69CF" w:rsidRDefault="00BF69CF" w:rsidP="00D20820">
      <w:pPr>
        <w:ind w:firstLine="0"/>
      </w:pPr>
    </w:p>
    <w:p w14:paraId="53F01F7E" w14:textId="77777777" w:rsidR="00752CBC" w:rsidRDefault="00752CBC" w:rsidP="00F113BF">
      <w:pPr>
        <w:ind w:firstLine="0"/>
        <w:jc w:val="center"/>
      </w:pPr>
    </w:p>
    <w:p w14:paraId="7D0C055B" w14:textId="77777777" w:rsidR="00752CBC" w:rsidRDefault="00752CBC" w:rsidP="00F113BF">
      <w:pPr>
        <w:ind w:firstLine="0"/>
        <w:jc w:val="center"/>
      </w:pPr>
    </w:p>
    <w:p w14:paraId="30B5447C" w14:textId="77777777" w:rsidR="00752CBC" w:rsidRDefault="00752CBC" w:rsidP="00F113BF">
      <w:pPr>
        <w:ind w:firstLine="0"/>
        <w:jc w:val="center"/>
      </w:pPr>
    </w:p>
    <w:p w14:paraId="3334347A" w14:textId="1104F282" w:rsidR="005A4E60" w:rsidRPr="00F113BF" w:rsidRDefault="00752CBC" w:rsidP="00F113BF">
      <w:pPr>
        <w:ind w:firstLine="0"/>
        <w:jc w:val="center"/>
      </w:pPr>
      <w:r>
        <w:t xml:space="preserve">Киров, </w:t>
      </w:r>
      <w:r w:rsidR="00D2756B">
        <w:t>20</w:t>
      </w:r>
      <w:r w:rsidR="005A4E60">
        <w:t>2</w:t>
      </w:r>
      <w:r w:rsidR="007B67B1">
        <w:t>5</w:t>
      </w:r>
    </w:p>
    <w:p w14:paraId="230887B4" w14:textId="77777777" w:rsidR="00990EAC" w:rsidRDefault="00990EAC" w:rsidP="00347071">
      <w:pPr>
        <w:ind w:firstLine="0"/>
      </w:pPr>
    </w:p>
    <w:p w14:paraId="24BDFE20" w14:textId="77777777" w:rsidR="00C74BF1" w:rsidRDefault="00C74BF1" w:rsidP="00C74BF1">
      <w:pPr>
        <w:ind w:firstLine="0"/>
        <w:jc w:val="center"/>
        <w:rPr>
          <w:b/>
          <w:bCs/>
          <w:lang w:val="en-US"/>
        </w:rPr>
      </w:pPr>
      <w:r w:rsidRPr="00C74BF1">
        <w:rPr>
          <w:b/>
          <w:bCs/>
        </w:rPr>
        <w:t>Аннотация</w:t>
      </w:r>
    </w:p>
    <w:p w14:paraId="29A7A03B" w14:textId="2D147834" w:rsidR="00EB39E0" w:rsidRDefault="00DD1611" w:rsidP="00EB39E0">
      <w:r>
        <w:t>Настоящий документ содержит основные положения и сведения, необходимые для работы программиста с Системой для взаимодействия официантов и кухни ресторана.</w:t>
      </w:r>
    </w:p>
    <w:p w14:paraId="6AD9CBC9" w14:textId="6F0B8BB3" w:rsidR="0094620E" w:rsidRPr="00DD1611" w:rsidRDefault="0094620E" w:rsidP="0094620E">
      <w:r>
        <w:t xml:space="preserve">Документ разработан согласно требованиям следующих нормативных документов: ГОСТ 19.504-79, СТП </w:t>
      </w:r>
      <w:proofErr w:type="spellStart"/>
      <w:r>
        <w:t>ВятГУ</w:t>
      </w:r>
      <w:proofErr w:type="spellEnd"/>
      <w:r>
        <w:t xml:space="preserve"> 101-2004.</w:t>
      </w:r>
    </w:p>
    <w:p w14:paraId="5C143A83" w14:textId="77777777" w:rsidR="00EB39E0" w:rsidRPr="00DD1611" w:rsidRDefault="00EB39E0" w:rsidP="00EB39E0">
      <w:pPr>
        <w:rPr>
          <w:b/>
          <w:bCs/>
        </w:rPr>
      </w:pPr>
    </w:p>
    <w:p w14:paraId="15D082F6" w14:textId="33603787" w:rsidR="00EB39E0" w:rsidRPr="00DD1611" w:rsidRDefault="00EB39E0" w:rsidP="00EB39E0">
      <w:pPr>
        <w:sectPr w:rsidR="00EB39E0" w:rsidRPr="00DD1611">
          <w:pgSz w:w="11907" w:h="16840"/>
          <w:pgMar w:top="1134" w:right="851" w:bottom="1134" w:left="1418" w:header="720" w:footer="720" w:gutter="0"/>
          <w:cols w:space="720"/>
        </w:sectPr>
      </w:pPr>
    </w:p>
    <w:p w14:paraId="7B3CC18C" w14:textId="1BCDB04B" w:rsidR="00990EAC" w:rsidRDefault="00990EAC" w:rsidP="00A6518F">
      <w:pPr>
        <w:pStyle w:val="vguCContentName"/>
      </w:pPr>
      <w:bookmarkStart w:id="0" w:name="_Hlk189596792"/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>
          <w:pPr>
            <w:pStyle w:val="afb"/>
          </w:pPr>
        </w:p>
        <w:p w14:paraId="079F731B" w14:textId="4A0CFB3C" w:rsidR="0027028B" w:rsidRDefault="0044225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32340" w:history="1">
            <w:r w:rsidR="0027028B" w:rsidRPr="000F2AFA">
              <w:rPr>
                <w:rStyle w:val="a6"/>
              </w:rPr>
              <w:t>1</w:t>
            </w:r>
            <w:r w:rsidR="0027028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27028B" w:rsidRPr="000F2AFA">
              <w:rPr>
                <w:rStyle w:val="a6"/>
              </w:rPr>
              <w:t>Назначение и условия применения программы</w:t>
            </w:r>
            <w:r w:rsidR="0027028B">
              <w:rPr>
                <w:webHidden/>
              </w:rPr>
              <w:tab/>
            </w:r>
            <w:r w:rsidR="0027028B">
              <w:rPr>
                <w:webHidden/>
              </w:rPr>
              <w:fldChar w:fldCharType="begin"/>
            </w:r>
            <w:r w:rsidR="0027028B">
              <w:rPr>
                <w:webHidden/>
              </w:rPr>
              <w:instrText xml:space="preserve"> PAGEREF _Toc213232340 \h </w:instrText>
            </w:r>
            <w:r w:rsidR="0027028B">
              <w:rPr>
                <w:webHidden/>
              </w:rPr>
            </w:r>
            <w:r w:rsidR="0027028B">
              <w:rPr>
                <w:webHidden/>
              </w:rPr>
              <w:fldChar w:fldCharType="separate"/>
            </w:r>
            <w:r w:rsidR="0027028B">
              <w:rPr>
                <w:webHidden/>
              </w:rPr>
              <w:t>2</w:t>
            </w:r>
            <w:r w:rsidR="0027028B">
              <w:rPr>
                <w:webHidden/>
              </w:rPr>
              <w:fldChar w:fldCharType="end"/>
            </w:r>
          </w:hyperlink>
        </w:p>
        <w:p w14:paraId="0B0F9712" w14:textId="30DFD179" w:rsidR="0027028B" w:rsidRDefault="0027028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1" w:history="1">
            <w:r w:rsidRPr="000F2AF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6"/>
              </w:rPr>
              <w:t>Назначение и функции, выполняемые программой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0235338" w14:textId="1638DF84" w:rsidR="0027028B" w:rsidRDefault="0027028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2" w:history="1">
            <w:r w:rsidRPr="000F2AF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63C88B4" w14:textId="1836D67B" w:rsidR="0027028B" w:rsidRDefault="0027028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3" w:history="1">
            <w:r w:rsidRPr="000F2AF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6"/>
              </w:rPr>
              <w:t>Требования к технологическому стеку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B551086" w14:textId="3F7FBF4A" w:rsidR="0027028B" w:rsidRDefault="0027028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4" w:history="1">
            <w:r w:rsidRPr="000F2AFA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6"/>
              </w:rPr>
              <w:t>Характеристика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967A1D1" w14:textId="2ACB08E7" w:rsidR="0027028B" w:rsidRDefault="0027028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5" w:history="1">
            <w:r w:rsidRPr="000F2AFA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6"/>
              </w:rPr>
              <w:t>Обращение к программе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7B7D786" w14:textId="7844A21E" w:rsidR="0027028B" w:rsidRDefault="0027028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6" w:history="1">
            <w:r w:rsidRPr="000F2AF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6"/>
              </w:rPr>
              <w:t>Состав и содержание носителя данных, содержащего загружаемую программу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2D3E841" w14:textId="009ACE02" w:rsidR="0027028B" w:rsidRDefault="0027028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7" w:history="1">
            <w:r w:rsidRPr="000F2AF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6"/>
              </w:rPr>
              <w:t>Порядок загрузки программ и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681BE69" w14:textId="50923008" w:rsidR="0027028B" w:rsidRDefault="0027028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8" w:history="1">
            <w:r w:rsidRPr="000F2AF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6"/>
              </w:rPr>
              <w:t>Порядок проверки работоспособности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A728FDA" w14:textId="05F2D52C" w:rsidR="0027028B" w:rsidRDefault="0027028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9" w:history="1">
            <w:r w:rsidRPr="000F2AFA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6"/>
              </w:rPr>
              <w:t>Входные и выходные данные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805502C" w14:textId="2EADFFB3" w:rsidR="0027028B" w:rsidRDefault="0027028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50" w:history="1">
            <w:r w:rsidRPr="000F2AFA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6"/>
              </w:rPr>
              <w:t>Сообщения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EE187BE" w14:textId="3930A71F" w:rsidR="0027028B" w:rsidRDefault="0027028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51" w:history="1">
            <w:r w:rsidRPr="000F2AF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6"/>
              </w:rPr>
              <w:t>Действия в случае несоблюдения условий выполнения технологического процесса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D21631C" w14:textId="75B28E61" w:rsidR="0027028B" w:rsidRDefault="0027028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52" w:history="1">
            <w:r w:rsidRPr="000F2AF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6"/>
              </w:rPr>
              <w:t>Действия по восстановлению программ и/или данных при отказе носителей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4E3EFE8" w14:textId="38E65EF0" w:rsidR="0027028B" w:rsidRDefault="0027028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53" w:history="1">
            <w:r w:rsidRPr="000F2AF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6"/>
              </w:rPr>
              <w:t>Действия в случаях обнаружения несанкционированного доступа к данным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7775CBD" w14:textId="1D29B850" w:rsidR="0027028B" w:rsidRDefault="0027028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54" w:history="1">
            <w:r w:rsidRPr="000F2AF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6"/>
              </w:rPr>
              <w:t>Действия в других аварийных ситуациях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CF0F4E1" w14:textId="192DA71D" w:rsidR="00442256" w:rsidRPr="0023221D" w:rsidRDefault="00442256" w:rsidP="0023221D">
          <w:r>
            <w:rPr>
              <w:b/>
              <w:bCs/>
            </w:rPr>
            <w:fldChar w:fldCharType="end"/>
          </w:r>
        </w:p>
      </w:sdtContent>
    </w:sdt>
    <w:bookmarkEnd w:id="0" w:displacedByCustomXml="prev"/>
    <w:p w14:paraId="4C94D98C" w14:textId="11ECFD64" w:rsidR="00942927" w:rsidRPr="00B9648D" w:rsidRDefault="005A4E60" w:rsidP="00B9648D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794047BB" w14:textId="1B03536B" w:rsidR="00A63893" w:rsidRDefault="00657D3D" w:rsidP="00C10B2D">
      <w:pPr>
        <w:pStyle w:val="1"/>
      </w:pPr>
      <w:bookmarkStart w:id="1" w:name="_Toc74526610"/>
      <w:bookmarkStart w:id="2" w:name="_Toc128474254"/>
      <w:bookmarkStart w:id="3" w:name="_Toc213232340"/>
      <w:r>
        <w:lastRenderedPageBreak/>
        <w:t>Назначение и условия применения программы</w:t>
      </w:r>
      <w:bookmarkEnd w:id="3"/>
    </w:p>
    <w:p w14:paraId="6445AA70" w14:textId="787DDA6E" w:rsidR="00EB2200" w:rsidRDefault="00EB2200" w:rsidP="00CB69D3">
      <w:r>
        <w:t>В данном разделе описано назначение, основная функциональность</w:t>
      </w:r>
      <w:r w:rsidR="002F08B0">
        <w:t xml:space="preserve"> информационной</w:t>
      </w:r>
      <w:r>
        <w:t xml:space="preserve"> системы</w:t>
      </w:r>
      <w:r w:rsidR="002F08B0">
        <w:t xml:space="preserve"> для взаимодействия официантов и кухни ресторана, а также</w:t>
      </w:r>
      <w:r>
        <w:t xml:space="preserve"> условия </w:t>
      </w:r>
      <w:r w:rsidR="00D01F49">
        <w:t xml:space="preserve">для </w:t>
      </w:r>
      <w:r>
        <w:t xml:space="preserve">ее </w:t>
      </w:r>
      <w:r w:rsidR="00D01F49">
        <w:t>применения</w:t>
      </w:r>
      <w:r>
        <w:t>.</w:t>
      </w:r>
    </w:p>
    <w:p w14:paraId="7DF9D0EF" w14:textId="2E6EA8E2" w:rsidR="00EB2200" w:rsidRDefault="00EB2200" w:rsidP="00EB2200">
      <w:pPr>
        <w:pStyle w:val="2"/>
        <w:tabs>
          <w:tab w:val="num" w:pos="964"/>
        </w:tabs>
        <w:ind w:left="0" w:firstLine="851"/>
      </w:pPr>
      <w:bookmarkStart w:id="4" w:name="_Toc213232341"/>
      <w:r>
        <w:t>Назначение и функции, выполняемые программой</w:t>
      </w:r>
      <w:bookmarkEnd w:id="4"/>
    </w:p>
    <w:p w14:paraId="6091C488" w14:textId="11D2EFC9" w:rsidR="004A62E8" w:rsidRDefault="001C2089" w:rsidP="00CB69D3">
      <w:r>
        <w:t xml:space="preserve">Система предназначена для автоматизации приема заказов от гостей, передачи заказов на кухню, </w:t>
      </w:r>
      <w:r w:rsidRPr="00AF70B2">
        <w:t xml:space="preserve">отслеживания статусов приготовления блюд, управления занятостью столов, </w:t>
      </w:r>
      <w:r>
        <w:t>управления</w:t>
      </w:r>
      <w:r w:rsidRPr="00AF70B2">
        <w:t xml:space="preserve"> меню и анализа работы персонала.</w:t>
      </w:r>
      <w:r w:rsidR="00E23DF2">
        <w:t xml:space="preserve"> В программном продукте </w:t>
      </w:r>
      <w:r w:rsidR="007A029D">
        <w:t>поддерживаются</w:t>
      </w:r>
      <w:r w:rsidR="00E23DF2">
        <w:t xml:space="preserve"> три роли пользователей: администратор, повар, официант.</w:t>
      </w:r>
    </w:p>
    <w:p w14:paraId="4712A76E" w14:textId="71B846CF" w:rsidR="00FD2FE2" w:rsidRPr="002E23D8" w:rsidRDefault="00FD2FE2" w:rsidP="00FD2FE2">
      <w:r w:rsidRPr="002E23D8">
        <w:t>Информационная система обеспечива</w:t>
      </w:r>
      <w:r>
        <w:t>ет</w:t>
      </w:r>
      <w:r w:rsidRPr="002E23D8">
        <w:t xml:space="preserve"> следующие функции</w:t>
      </w:r>
      <w:r>
        <w:t xml:space="preserve"> для администратора</w:t>
      </w:r>
      <w:r w:rsidRPr="002E23D8">
        <w:t>:</w:t>
      </w:r>
    </w:p>
    <w:p w14:paraId="31ADF9E8" w14:textId="77777777" w:rsidR="00FD2FE2" w:rsidRDefault="00FD2FE2" w:rsidP="00FD2FE2">
      <w:pPr>
        <w:pStyle w:val="a0"/>
      </w:pPr>
      <w:r w:rsidRPr="00775333">
        <w:t>авторизация в систем</w:t>
      </w:r>
      <w:r>
        <w:t>е</w:t>
      </w:r>
      <w:r w:rsidRPr="00775333">
        <w:t>;</w:t>
      </w:r>
    </w:p>
    <w:p w14:paraId="7A59160A" w14:textId="77777777" w:rsidR="00FD2FE2" w:rsidRDefault="00FD2FE2" w:rsidP="00FD2FE2">
      <w:pPr>
        <w:pStyle w:val="a0"/>
      </w:pPr>
      <w:r>
        <w:t>редактирование меню ресторана, в частности, добавление, редактирование, удаление категорий и позиций меню;</w:t>
      </w:r>
    </w:p>
    <w:p w14:paraId="46AF78E4" w14:textId="77777777" w:rsidR="00FD2FE2" w:rsidRDefault="00FD2FE2" w:rsidP="00FD2FE2">
      <w:pPr>
        <w:pStyle w:val="a0"/>
      </w:pPr>
      <w:r>
        <w:t>редактирование карты столов, в частности, добавление, удаление и перемещение столов на ней;</w:t>
      </w:r>
    </w:p>
    <w:p w14:paraId="54BD9506" w14:textId="77777777" w:rsidR="00FD2FE2" w:rsidRDefault="00FD2FE2" w:rsidP="00FD2FE2">
      <w:pPr>
        <w:pStyle w:val="a0"/>
      </w:pPr>
      <w:r>
        <w:t>просмотр списка текущих заказов;</w:t>
      </w:r>
    </w:p>
    <w:p w14:paraId="080AEAFD" w14:textId="77777777" w:rsidR="00FD2FE2" w:rsidRPr="00775333" w:rsidRDefault="00FD2FE2" w:rsidP="00FD2FE2">
      <w:pPr>
        <w:pStyle w:val="a0"/>
      </w:pPr>
      <w:r>
        <w:t>управление учетными записями официантов, в частности, добавление, редактирование и удаление их аккаунтов;</w:t>
      </w:r>
    </w:p>
    <w:p w14:paraId="25E59D4A" w14:textId="77777777" w:rsidR="00FD2FE2" w:rsidRDefault="00FD2FE2" w:rsidP="00FD2FE2">
      <w:pPr>
        <w:pStyle w:val="a0"/>
      </w:pPr>
      <w:r>
        <w:t>получение статистики о работе официантов с возможностью фильтрации по дате и списку официантов</w:t>
      </w:r>
      <w:r w:rsidRPr="00775333">
        <w:t>.</w:t>
      </w:r>
    </w:p>
    <w:p w14:paraId="74CFEE41" w14:textId="17A137AB" w:rsidR="00FD2FE2" w:rsidRDefault="00FD2FE2" w:rsidP="00FD2FE2">
      <w:r w:rsidRPr="002E23D8">
        <w:t>Информационная система обеспечива</w:t>
      </w:r>
      <w:r>
        <w:t>ет</w:t>
      </w:r>
      <w:r w:rsidRPr="002E23D8">
        <w:t xml:space="preserve"> следующие функции</w:t>
      </w:r>
      <w:r>
        <w:t xml:space="preserve"> для повара:</w:t>
      </w:r>
    </w:p>
    <w:p w14:paraId="67F433AA" w14:textId="77777777" w:rsidR="00FD2FE2" w:rsidRDefault="00FD2FE2" w:rsidP="00FD2FE2">
      <w:pPr>
        <w:pStyle w:val="a0"/>
      </w:pPr>
      <w:r>
        <w:t>просмотр списка с заказанными блюдами с возможностью навигации по категориям при помощи голосовых команд;</w:t>
      </w:r>
    </w:p>
    <w:p w14:paraId="1E6EEAEF" w14:textId="77777777" w:rsidR="00FD2FE2" w:rsidRDefault="00FD2FE2" w:rsidP="00FD2FE2">
      <w:pPr>
        <w:pStyle w:val="a0"/>
      </w:pPr>
      <w:r>
        <w:t>просмотр комментария к блюду из списка заказов при помощи голосовой команды;</w:t>
      </w:r>
    </w:p>
    <w:p w14:paraId="20379510" w14:textId="77777777" w:rsidR="00FD2FE2" w:rsidRDefault="00FD2FE2" w:rsidP="00FD2FE2">
      <w:pPr>
        <w:pStyle w:val="a0"/>
      </w:pPr>
      <w:r>
        <w:t>изменение статуса приготовления блюда при помощи голосовых команд.</w:t>
      </w:r>
    </w:p>
    <w:p w14:paraId="0F5E502C" w14:textId="2795CCFF" w:rsidR="00FD2FE2" w:rsidRDefault="00FD2FE2" w:rsidP="00FD2FE2">
      <w:r>
        <w:t>Информационная система обеспечивает следующие функции для официанта:</w:t>
      </w:r>
    </w:p>
    <w:p w14:paraId="303654CB" w14:textId="77777777" w:rsidR="00FD2FE2" w:rsidRDefault="00FD2FE2" w:rsidP="00FD2FE2">
      <w:pPr>
        <w:pStyle w:val="a0"/>
      </w:pPr>
      <w:r>
        <w:t>авторизация в системе;</w:t>
      </w:r>
    </w:p>
    <w:p w14:paraId="2F5FBB0D" w14:textId="77777777" w:rsidR="00FD2FE2" w:rsidRDefault="00FD2FE2" w:rsidP="00FD2FE2">
      <w:pPr>
        <w:pStyle w:val="a0"/>
      </w:pPr>
      <w:r>
        <w:t>создание и отправка на клиент для поваров заказа для одного или нескольких столов, содержащего позиции из меню с указанием их количества;</w:t>
      </w:r>
    </w:p>
    <w:p w14:paraId="0697AA42" w14:textId="77777777" w:rsidR="00FD2FE2" w:rsidRDefault="00FD2FE2" w:rsidP="00FD2FE2">
      <w:pPr>
        <w:pStyle w:val="a0"/>
      </w:pPr>
      <w:r>
        <w:t>редактирование заказа, в частности удаление не взятых в приготовление блюд, изменение их количества, добавление новых;</w:t>
      </w:r>
    </w:p>
    <w:p w14:paraId="036B52DD" w14:textId="77777777" w:rsidR="00FD2FE2" w:rsidRDefault="00FD2FE2" w:rsidP="00FD2FE2">
      <w:pPr>
        <w:pStyle w:val="a0"/>
      </w:pPr>
      <w:r>
        <w:t>просмотр блюд в заказе и статусов их приготовления;</w:t>
      </w:r>
    </w:p>
    <w:p w14:paraId="1A3F5176" w14:textId="47569431" w:rsidR="00FD2FE2" w:rsidRDefault="00FD2FE2" w:rsidP="00FD2FE2">
      <w:pPr>
        <w:pStyle w:val="a0"/>
      </w:pPr>
      <w:r>
        <w:lastRenderedPageBreak/>
        <w:t>изменение статуса занятости столика при начале/окончании обслуживания клиентов.</w:t>
      </w:r>
    </w:p>
    <w:p w14:paraId="25D06589" w14:textId="43860F74" w:rsidR="00FD20EF" w:rsidRDefault="00435684" w:rsidP="00FD20EF">
      <w:pPr>
        <w:pStyle w:val="2"/>
        <w:tabs>
          <w:tab w:val="num" w:pos="964"/>
        </w:tabs>
        <w:ind w:left="0" w:firstLine="851"/>
      </w:pPr>
      <w:bookmarkStart w:id="5" w:name="_Toc213232342"/>
      <w:r>
        <w:t>Требования к техническому обеспечению</w:t>
      </w:r>
      <w:bookmarkEnd w:id="5"/>
    </w:p>
    <w:p w14:paraId="4FFBED7B" w14:textId="0ADA8FF7" w:rsidR="00435684" w:rsidRPr="006B3830" w:rsidRDefault="00971F54" w:rsidP="00282598">
      <w:r>
        <w:t xml:space="preserve">Система предназначена для </w:t>
      </w:r>
      <w:r w:rsidR="00B21C0F">
        <w:t>использования пользователями на планшетах</w:t>
      </w:r>
      <w:r w:rsidR="0063772C">
        <w:t>.</w:t>
      </w:r>
      <w:r w:rsidR="00282598">
        <w:t xml:space="preserve"> </w:t>
      </w:r>
      <w:r w:rsidR="00435684" w:rsidRPr="006B3830">
        <w:t>К вычислительной технике</w:t>
      </w:r>
      <w:r w:rsidR="00282598">
        <w:t xml:space="preserve"> </w:t>
      </w:r>
      <w:r w:rsidR="00435684" w:rsidRPr="006B3830">
        <w:t>предъявляются следующие минимальные требования:</w:t>
      </w:r>
    </w:p>
    <w:p w14:paraId="0ED2614D" w14:textId="77777777" w:rsidR="00435684" w:rsidRPr="006B3830" w:rsidRDefault="00435684" w:rsidP="00435684">
      <w:pPr>
        <w:pStyle w:val="a0"/>
      </w:pPr>
      <w:r>
        <w:t xml:space="preserve">4-ядерный </w:t>
      </w:r>
      <w:r>
        <w:rPr>
          <w:lang w:val="en-US"/>
        </w:rPr>
        <w:t>CPU</w:t>
      </w:r>
      <w:r w:rsidRPr="006B3830">
        <w:t>;</w:t>
      </w:r>
    </w:p>
    <w:p w14:paraId="37EB83BE" w14:textId="77777777" w:rsidR="00435684" w:rsidRPr="006B3830" w:rsidRDefault="00435684" w:rsidP="00435684">
      <w:pPr>
        <w:pStyle w:val="a0"/>
      </w:pPr>
      <w:r w:rsidRPr="006B3830">
        <w:t>32 ГБ встроенн</w:t>
      </w:r>
      <w:r>
        <w:t>ой</w:t>
      </w:r>
      <w:r w:rsidRPr="006B3830">
        <w:t xml:space="preserve"> памяти;</w:t>
      </w:r>
    </w:p>
    <w:p w14:paraId="6129CF69" w14:textId="77777777" w:rsidR="00435684" w:rsidRPr="006B3830" w:rsidRDefault="00435684" w:rsidP="00435684">
      <w:pPr>
        <w:pStyle w:val="a0"/>
      </w:pPr>
      <w:r w:rsidRPr="006B3830">
        <w:t>диагональ экрана 8 дюймов;</w:t>
      </w:r>
    </w:p>
    <w:p w14:paraId="1C06E29D" w14:textId="77777777" w:rsidR="00435684" w:rsidRDefault="00435684" w:rsidP="00435684">
      <w:pPr>
        <w:pStyle w:val="a0"/>
      </w:pPr>
      <w:r w:rsidRPr="006B3830">
        <w:t>оперативная память объемом 4 Гб;</w:t>
      </w:r>
    </w:p>
    <w:p w14:paraId="4F3050FD" w14:textId="77777777" w:rsidR="00435684" w:rsidRPr="006B3830" w:rsidRDefault="00435684" w:rsidP="00435684">
      <w:pPr>
        <w:pStyle w:val="a0"/>
      </w:pPr>
      <w:r>
        <w:t>наличие микрофона;</w:t>
      </w:r>
    </w:p>
    <w:p w14:paraId="0B9FDD58" w14:textId="77777777" w:rsidR="00435684" w:rsidRPr="006B3830" w:rsidRDefault="00435684" w:rsidP="00435684">
      <w:pPr>
        <w:pStyle w:val="a0"/>
      </w:pPr>
      <w:r w:rsidRPr="006B3830">
        <w:t>подключение к сети Интернет.</w:t>
      </w:r>
    </w:p>
    <w:p w14:paraId="0EFB2DDF" w14:textId="5C49BDA0" w:rsidR="00435684" w:rsidRPr="006B3830" w:rsidRDefault="00435684" w:rsidP="00435684">
      <w:r w:rsidRPr="006B3830">
        <w:t>К серверу предъявляются следующие минимальные требования:</w:t>
      </w:r>
    </w:p>
    <w:p w14:paraId="551B80A1" w14:textId="77777777" w:rsidR="00435684" w:rsidRPr="006B3830" w:rsidRDefault="00435684" w:rsidP="00435684">
      <w:pPr>
        <w:pStyle w:val="a0"/>
      </w:pPr>
      <w:r w:rsidRPr="006B3830">
        <w:t>подключение к сети Интернет;</w:t>
      </w:r>
    </w:p>
    <w:p w14:paraId="1B22784F" w14:textId="77777777" w:rsidR="00435684" w:rsidRDefault="00435684" w:rsidP="00435684">
      <w:pPr>
        <w:pStyle w:val="a0"/>
      </w:pPr>
      <w:r w:rsidRPr="006B3830">
        <w:t>свободное место на диске 300 Гб.</w:t>
      </w:r>
    </w:p>
    <w:p w14:paraId="1280721A" w14:textId="5E55AADE" w:rsidR="00224820" w:rsidRDefault="00224820" w:rsidP="00224820">
      <w:r>
        <w:t>Для обеспечения корректного исполнения голосовых команд рекомендуется использование микрофонов с функцией шумоподавления.</w:t>
      </w:r>
    </w:p>
    <w:p w14:paraId="420A7158" w14:textId="5ED857BE" w:rsidR="0071099B" w:rsidRDefault="0071099B" w:rsidP="0071099B">
      <w:pPr>
        <w:pStyle w:val="2"/>
        <w:tabs>
          <w:tab w:val="num" w:pos="964"/>
        </w:tabs>
        <w:ind w:left="0" w:firstLine="851"/>
      </w:pPr>
      <w:bookmarkStart w:id="6" w:name="_Toc213232343"/>
      <w:r>
        <w:t>Требования к технологическому стеку</w:t>
      </w:r>
      <w:bookmarkEnd w:id="6"/>
    </w:p>
    <w:p w14:paraId="7C6BA349" w14:textId="54EB6B82" w:rsidR="0071099B" w:rsidRDefault="0071099B" w:rsidP="0071099B">
      <w:r>
        <w:t>Для успешного запуска и функционирования системы необходимо окружение с следующими установленными технологиями:</w:t>
      </w:r>
    </w:p>
    <w:p w14:paraId="10D25268" w14:textId="48D6EEDE" w:rsidR="0071099B" w:rsidRDefault="0071099B" w:rsidP="0071099B">
      <w:pPr>
        <w:pStyle w:val="a0"/>
      </w:pPr>
      <w:r>
        <w:t xml:space="preserve">интерпретатор языка программирования </w:t>
      </w:r>
      <w:r>
        <w:rPr>
          <w:lang w:val="en-US"/>
        </w:rPr>
        <w:t>Python</w:t>
      </w:r>
      <w:r w:rsidRPr="0071099B">
        <w:t xml:space="preserve"> </w:t>
      </w:r>
      <w:r>
        <w:t>версии 3.11 или новее;</w:t>
      </w:r>
    </w:p>
    <w:p w14:paraId="13A21D72" w14:textId="56B9F306" w:rsidR="0071099B" w:rsidRDefault="00A71412" w:rsidP="0071099B">
      <w:pPr>
        <w:pStyle w:val="a0"/>
      </w:pPr>
      <w:r>
        <w:t xml:space="preserve">фреймворк </w:t>
      </w:r>
      <w:r>
        <w:rPr>
          <w:lang w:val="en-US"/>
        </w:rPr>
        <w:t>React</w:t>
      </w:r>
      <w:r w:rsidRPr="00A71412">
        <w:t xml:space="preserve"> </w:t>
      </w:r>
      <w:r>
        <w:rPr>
          <w:lang w:val="en-US"/>
        </w:rPr>
        <w:t>Native</w:t>
      </w:r>
      <w:r w:rsidRPr="00A71412">
        <w:t xml:space="preserve"> </w:t>
      </w:r>
      <w:r>
        <w:t xml:space="preserve">версии </w:t>
      </w:r>
      <w:r w:rsidRPr="00A71412">
        <w:t>0</w:t>
      </w:r>
      <w:r>
        <w:t>.81.5 или новее;</w:t>
      </w:r>
    </w:p>
    <w:p w14:paraId="52FD22B2" w14:textId="3DC6ED33" w:rsidR="00A71412" w:rsidRPr="0071099B" w:rsidRDefault="00A71412" w:rsidP="00A71412">
      <w:pPr>
        <w:pStyle w:val="a0"/>
      </w:pPr>
      <w:r>
        <w:t xml:space="preserve">библиотеки </w:t>
      </w:r>
      <w:proofErr w:type="spellStart"/>
      <w:r>
        <w:rPr>
          <w:lang w:val="en-US"/>
        </w:rPr>
        <w:t>asyncpg</w:t>
      </w:r>
      <w:proofErr w:type="spellEnd"/>
      <w:r>
        <w:t xml:space="preserve">, </w:t>
      </w:r>
      <w:proofErr w:type="spellStart"/>
      <w:r>
        <w:rPr>
          <w:lang w:val="en-US"/>
        </w:rPr>
        <w:t>aiohttp</w:t>
      </w:r>
      <w:proofErr w:type="spellEnd"/>
      <w:r w:rsidRPr="00B25FA8">
        <w:t xml:space="preserve">, </w:t>
      </w:r>
      <w:proofErr w:type="spellStart"/>
      <w:r>
        <w:rPr>
          <w:lang w:val="en-US"/>
        </w:rPr>
        <w:t>websockets</w:t>
      </w:r>
      <w:proofErr w:type="spellEnd"/>
      <w:r>
        <w:t>.</w:t>
      </w:r>
    </w:p>
    <w:p w14:paraId="63A1A4BE" w14:textId="5F7EB56F" w:rsidR="00A82498" w:rsidRDefault="00657D3D" w:rsidP="00A82498">
      <w:pPr>
        <w:pStyle w:val="1"/>
      </w:pPr>
      <w:bookmarkStart w:id="7" w:name="_Toc213232344"/>
      <w:r>
        <w:lastRenderedPageBreak/>
        <w:t>Характеристика программы</w:t>
      </w:r>
      <w:bookmarkEnd w:id="7"/>
    </w:p>
    <w:p w14:paraId="5AEB371F" w14:textId="0D4765F4" w:rsidR="00A6528C" w:rsidRDefault="00BD114E" w:rsidP="000E30E0">
      <w:r>
        <w:t xml:space="preserve">В данном разделе приведено описание основных характеристик и особенностей </w:t>
      </w:r>
      <w:r w:rsidR="0052251B">
        <w:t>автоматизированной системы</w:t>
      </w:r>
      <w:r>
        <w:t>.</w:t>
      </w:r>
    </w:p>
    <w:p w14:paraId="10569C80" w14:textId="688CA6C4" w:rsidR="00C74468" w:rsidRDefault="00C74468" w:rsidP="00C74468">
      <w:pPr>
        <w:pStyle w:val="2"/>
        <w:tabs>
          <w:tab w:val="num" w:pos="964"/>
        </w:tabs>
        <w:ind w:left="0" w:firstLine="851"/>
      </w:pPr>
      <w:r>
        <w:t>Основны</w:t>
      </w:r>
      <w:r w:rsidR="008C4A23">
        <w:t>е</w:t>
      </w:r>
      <w:r>
        <w:t xml:space="preserve"> характеристик</w:t>
      </w:r>
      <w:r w:rsidR="008C4A23">
        <w:t>и</w:t>
      </w:r>
      <w:r>
        <w:t xml:space="preserve"> системы</w:t>
      </w:r>
    </w:p>
    <w:p w14:paraId="369D18DE" w14:textId="77777777" w:rsidR="008C4A23" w:rsidRDefault="00C74468" w:rsidP="00C74468">
      <w:r>
        <w:t>Автоматизированная система спроектирована по принципу клиент-серверной модульной монолитной структуры</w:t>
      </w:r>
      <w:r w:rsidR="00E373E5">
        <w:t>.</w:t>
      </w:r>
      <w:r w:rsidR="003C0D1E">
        <w:t xml:space="preserve"> </w:t>
      </w:r>
      <w:r w:rsidR="003C0D1E" w:rsidRPr="003C0D1E">
        <w:t>Система представляет собой единое приложение, содержащее следующие основные модули: модуль управления заказами, модуль работы с меню, модуль управления картой столов, модуль обработки голосовых команд, модуль аутентификации и авторизации, а также модуль отчетности и аналитики.</w:t>
      </w:r>
      <w:r w:rsidR="002D7352">
        <w:t xml:space="preserve"> </w:t>
      </w:r>
      <w:r w:rsidR="002D7352" w:rsidRPr="002D7352">
        <w:t xml:space="preserve">База данных реализована при помощи СУБД </w:t>
      </w:r>
      <w:proofErr w:type="spellStart"/>
      <w:r w:rsidR="002D7352" w:rsidRPr="002D7352">
        <w:t>PostgreSQL</w:t>
      </w:r>
      <w:proofErr w:type="spellEnd"/>
      <w:r w:rsidR="002D7352" w:rsidRPr="002D7352">
        <w:t xml:space="preserve"> с четко структурированной схемой, где каждая бизнес-область имеет свои таблицы и ограничения.</w:t>
      </w:r>
      <w:r w:rsidR="007F2F85">
        <w:t xml:space="preserve"> </w:t>
      </w:r>
      <w:r w:rsidR="007F2F85" w:rsidRPr="007F2F85">
        <w:t xml:space="preserve">Мобильные клиенты для официантов, поваров и администраторов взаимодействуют с системой через единый API шлюз, который является частью монолитного приложения. Для коммуникации в реальном времени, в частности реализации уведомления о готовности заказов, используется </w:t>
      </w:r>
      <w:proofErr w:type="spellStart"/>
      <w:r w:rsidR="007F2F85" w:rsidRPr="007F2F85">
        <w:t>WebSocket</w:t>
      </w:r>
      <w:proofErr w:type="spellEnd"/>
      <w:r w:rsidR="007F2F85" w:rsidRPr="007F2F85">
        <w:t xml:space="preserve"> соединение, также интегрированное в основное приложение</w:t>
      </w:r>
      <w:r w:rsidR="007F2F85">
        <w:t>.</w:t>
      </w:r>
    </w:p>
    <w:p w14:paraId="30F106CA" w14:textId="79330651" w:rsidR="00C74468" w:rsidRDefault="008C4A23" w:rsidP="008C4A23">
      <w:pPr>
        <w:pStyle w:val="2"/>
        <w:tabs>
          <w:tab w:val="num" w:pos="964"/>
        </w:tabs>
        <w:ind w:left="0" w:firstLine="851"/>
      </w:pPr>
      <w:r>
        <w:t>Временные характеристики системы</w:t>
      </w:r>
    </w:p>
    <w:p w14:paraId="2112BC89" w14:textId="6E37448E" w:rsidR="008C4A23" w:rsidRDefault="001963DE" w:rsidP="008C4A23">
      <w:r>
        <w:t>При соблюдении условий эксплуатации система обеспечивает следующие временные характеристики:</w:t>
      </w:r>
    </w:p>
    <w:p w14:paraId="1C8B2B1F" w14:textId="0FC7BD3C" w:rsidR="001963DE" w:rsidRDefault="001963DE" w:rsidP="001963DE">
      <w:pPr>
        <w:pStyle w:val="a0"/>
      </w:pPr>
      <w:r>
        <w:t xml:space="preserve">время на полный запуск системы не превышает </w:t>
      </w:r>
      <w:r w:rsidR="00CC3EDF">
        <w:t>15</w:t>
      </w:r>
      <w:r>
        <w:t xml:space="preserve"> секунд;</w:t>
      </w:r>
    </w:p>
    <w:p w14:paraId="444A460A" w14:textId="6206FFE9" w:rsidR="001963DE" w:rsidRDefault="00CC3EDF" w:rsidP="001963DE">
      <w:pPr>
        <w:pStyle w:val="a0"/>
      </w:pPr>
      <w:r>
        <w:t>время отклика интерфейса при работе с системой не превышает 2 секунд;</w:t>
      </w:r>
    </w:p>
    <w:p w14:paraId="7A6EB6DF" w14:textId="65C7CF04" w:rsidR="00CC3EDF" w:rsidRDefault="00CC3EDF" w:rsidP="001963DE">
      <w:pPr>
        <w:pStyle w:val="a0"/>
      </w:pPr>
      <w:r>
        <w:t>время обработки голосовой команды не превышает 5 секунд;</w:t>
      </w:r>
    </w:p>
    <w:p w14:paraId="4D25F864" w14:textId="1B1B6578" w:rsidR="00CC3EDF" w:rsidRPr="008C4A23" w:rsidRDefault="00CC3EDF" w:rsidP="001963DE">
      <w:pPr>
        <w:pStyle w:val="a0"/>
      </w:pPr>
      <w:r>
        <w:t>время загрузки схемы зала не превышает 10 секунд.</w:t>
      </w:r>
    </w:p>
    <w:p w14:paraId="1AD0E154" w14:textId="696F7456" w:rsidR="00A6528C" w:rsidRDefault="008C4A23" w:rsidP="008C4A23">
      <w:pPr>
        <w:pStyle w:val="2"/>
        <w:tabs>
          <w:tab w:val="num" w:pos="964"/>
        </w:tabs>
        <w:ind w:left="0" w:firstLine="851"/>
      </w:pPr>
      <w:r>
        <w:t>Режимы работы системы</w:t>
      </w:r>
    </w:p>
    <w:p w14:paraId="04DF22D2" w14:textId="1C59D8A0" w:rsidR="00F52E51" w:rsidRDefault="00F52E51" w:rsidP="00F52E51">
      <w:r>
        <w:t>Информационная система поддерживает 3 режима работы в зависимости от роли авторизованного пользователя:</w:t>
      </w:r>
    </w:p>
    <w:p w14:paraId="276C7F06" w14:textId="2D6CB563" w:rsidR="00F52E51" w:rsidRDefault="00F52E51" w:rsidP="00F52E51">
      <w:pPr>
        <w:pStyle w:val="a0"/>
      </w:pPr>
      <w:r>
        <w:t>режим администратора;</w:t>
      </w:r>
    </w:p>
    <w:p w14:paraId="059FD27D" w14:textId="6C9FA203" w:rsidR="00F52E51" w:rsidRDefault="00F52E51" w:rsidP="00F52E51">
      <w:pPr>
        <w:pStyle w:val="a0"/>
      </w:pPr>
      <w:r>
        <w:t>режим повара;</w:t>
      </w:r>
    </w:p>
    <w:p w14:paraId="6D6225FE" w14:textId="52A8241B" w:rsidR="00F52E51" w:rsidRDefault="00F52E51" w:rsidP="00F52E51">
      <w:pPr>
        <w:pStyle w:val="a0"/>
      </w:pPr>
      <w:r>
        <w:t>режим официанта.</w:t>
      </w:r>
    </w:p>
    <w:p w14:paraId="59C7A57B" w14:textId="5D07F716" w:rsidR="00F52E51" w:rsidRDefault="00F52E51" w:rsidP="00F52E51">
      <w:r>
        <w:t>Функциональные возможности каждо</w:t>
      </w:r>
      <w:r w:rsidR="00A851FC">
        <w:t>го режима соответствуют функциям</w:t>
      </w:r>
      <w:r w:rsidR="00E1194A">
        <w:t xml:space="preserve">, </w:t>
      </w:r>
      <w:r w:rsidR="00A851FC">
        <w:t>выполняемым каждым пользователем, описанным в подразделе 1.1.</w:t>
      </w:r>
    </w:p>
    <w:p w14:paraId="7BE1B20B" w14:textId="29B9C763" w:rsidR="000E76AC" w:rsidRDefault="000E76AC" w:rsidP="00EF42D7">
      <w:pPr>
        <w:pStyle w:val="2"/>
        <w:tabs>
          <w:tab w:val="num" w:pos="964"/>
        </w:tabs>
        <w:ind w:left="0" w:firstLine="851"/>
      </w:pPr>
      <w:r>
        <w:lastRenderedPageBreak/>
        <w:t>Средства контроля правильности выполнения программы</w:t>
      </w:r>
    </w:p>
    <w:p w14:paraId="1493AC22" w14:textId="736E8C12" w:rsidR="00EF42D7" w:rsidRDefault="00FB7BFF" w:rsidP="00EF42D7">
      <w:r>
        <w:t>Контроль правильности выполнения Системы осуществляется визуально, путем выполнения следующих действий:</w:t>
      </w:r>
    </w:p>
    <w:p w14:paraId="62F63C9E" w14:textId="77777777" w:rsidR="001C5653" w:rsidRDefault="001C5653" w:rsidP="00FB7BFF">
      <w:pPr>
        <w:pStyle w:val="a0"/>
      </w:pPr>
      <w:r>
        <w:t>а</w:t>
      </w:r>
      <w:r w:rsidR="00FB7BFF">
        <w:t>вторизация в системе</w:t>
      </w:r>
      <w:r>
        <w:t>;</w:t>
      </w:r>
    </w:p>
    <w:p w14:paraId="49FEB8CB" w14:textId="77777777" w:rsidR="001C5653" w:rsidRDefault="001C5653" w:rsidP="00FB7BFF">
      <w:pPr>
        <w:pStyle w:val="a0"/>
      </w:pPr>
      <w:r>
        <w:t>проверка отображения разделов программы и данных на них.</w:t>
      </w:r>
    </w:p>
    <w:p w14:paraId="26414E72" w14:textId="066E8434" w:rsidR="007774BB" w:rsidRPr="007774BB" w:rsidRDefault="0086169A" w:rsidP="00337D3E">
      <w:r>
        <w:t>В работоспособном состоянии системы на экране отображается меню системы без отображения сообщений о сбое в работе.</w:t>
      </w:r>
    </w:p>
    <w:p w14:paraId="38600864" w14:textId="43941DF4" w:rsidR="00592879" w:rsidRDefault="001C0B61" w:rsidP="00592879">
      <w:pPr>
        <w:pStyle w:val="1"/>
      </w:pPr>
      <w:bookmarkStart w:id="8" w:name="_Toc213232345"/>
      <w:r>
        <w:lastRenderedPageBreak/>
        <w:t>Обращение к программе</w:t>
      </w:r>
      <w:bookmarkEnd w:id="8"/>
    </w:p>
    <w:p w14:paraId="1C5AEC57" w14:textId="7CB315C7" w:rsidR="002D3211" w:rsidRDefault="002D3211" w:rsidP="002D3211">
      <w:r>
        <w:t xml:space="preserve">Запуск серверной части системы осуществляется как системная служба операционной системы сервера. При ее запуске происходит загрузка конфигурационного файла, инициализация подключения к базе данных и </w:t>
      </w:r>
      <w:r>
        <w:rPr>
          <w:lang w:val="en-US"/>
        </w:rPr>
        <w:t>REST</w:t>
      </w:r>
      <w:r w:rsidRPr="002D3211">
        <w:t xml:space="preserve"> </w:t>
      </w:r>
      <w:r>
        <w:rPr>
          <w:lang w:val="en-US"/>
        </w:rPr>
        <w:t>API</w:t>
      </w:r>
      <w:r w:rsidRPr="002D3211">
        <w:t xml:space="preserve"> </w:t>
      </w:r>
      <w:r>
        <w:t xml:space="preserve">сервера, далее происходит запуск </w:t>
      </w:r>
      <w:r>
        <w:rPr>
          <w:lang w:val="en-US"/>
        </w:rPr>
        <w:t>WebSocket</w:t>
      </w:r>
      <w:r w:rsidRPr="002D3211">
        <w:t xml:space="preserve"> </w:t>
      </w:r>
      <w:r>
        <w:t xml:space="preserve">сервера и загрузка оставшихся модулей системы. После успешного запуска всех модулей система переходит в режим ожидания входящих </w:t>
      </w:r>
      <w:r w:rsidR="000D1DCD">
        <w:t>запросов от клиентских приложений.</w:t>
      </w:r>
    </w:p>
    <w:p w14:paraId="7D403164" w14:textId="7A1A8E9A" w:rsidR="00DC6EF0" w:rsidRDefault="00DC6EF0" w:rsidP="002D3211">
      <w:r>
        <w:t xml:space="preserve">Клиентская часть реализована в виде мобильных приложений для </w:t>
      </w:r>
      <w:r>
        <w:rPr>
          <w:lang w:val="en-US"/>
        </w:rPr>
        <w:t>iOS</w:t>
      </w:r>
      <w:r w:rsidRPr="00DC6EF0">
        <w:t xml:space="preserve"> </w:t>
      </w:r>
      <w:r>
        <w:t xml:space="preserve">и </w:t>
      </w:r>
      <w:r>
        <w:rPr>
          <w:lang w:val="en-US"/>
        </w:rPr>
        <w:t>Android</w:t>
      </w:r>
      <w:r>
        <w:t xml:space="preserve">. Подключение к серверной части системы осуществляется при запуске установленного приложения и прохождении авторизации, далее происходит загрузка необходимых данных с сервера и установление постоянного </w:t>
      </w:r>
      <w:r>
        <w:rPr>
          <w:lang w:val="en-US"/>
        </w:rPr>
        <w:t>WebSocket</w:t>
      </w:r>
      <w:r w:rsidRPr="00DC6EF0">
        <w:t xml:space="preserve"> </w:t>
      </w:r>
      <w:r>
        <w:t>соединения, а также отображение основного пользовательского интерфейса.</w:t>
      </w:r>
      <w:r w:rsidRPr="00DC6EF0">
        <w:t xml:space="preserve"> </w:t>
      </w:r>
      <w:r w:rsidRPr="00DC6EF0">
        <w:t>После успешного запуска клиентское приложение автоматически поддерживает синхронизацию с сервером, получая обновления</w:t>
      </w:r>
      <w:r w:rsidR="00A37A37">
        <w:t xml:space="preserve"> данных</w:t>
      </w:r>
      <w:r w:rsidRPr="00DC6EF0">
        <w:t xml:space="preserve"> в реальном времени.</w:t>
      </w:r>
    </w:p>
    <w:p w14:paraId="6E94C996" w14:textId="16CF4889" w:rsidR="00AD3315" w:rsidRPr="00DC6EF0" w:rsidRDefault="0081182E" w:rsidP="002D3211">
      <w:r w:rsidRPr="0081182E">
        <w:t>Управление передается от клиента к серверу через HTT</w:t>
      </w:r>
      <w:r w:rsidR="005D0DD8">
        <w:rPr>
          <w:lang w:val="en-US"/>
        </w:rPr>
        <w:t>P</w:t>
      </w:r>
      <w:r w:rsidRPr="0081182E">
        <w:t xml:space="preserve"> запросы к REST API и постоянное </w:t>
      </w:r>
      <w:proofErr w:type="spellStart"/>
      <w:r w:rsidRPr="0081182E">
        <w:t>WebSocket</w:t>
      </w:r>
      <w:proofErr w:type="spellEnd"/>
      <w:r w:rsidRPr="0081182E">
        <w:t xml:space="preserve"> соединение. </w:t>
      </w:r>
    </w:p>
    <w:p w14:paraId="41CED6DE" w14:textId="6E4E85EF" w:rsidR="00592879" w:rsidRDefault="001C0B61" w:rsidP="00E61B22">
      <w:pPr>
        <w:pStyle w:val="1"/>
      </w:pPr>
      <w:bookmarkStart w:id="9" w:name="_Toc213232349"/>
      <w:r>
        <w:lastRenderedPageBreak/>
        <w:t>Входные и выходные данные</w:t>
      </w:r>
      <w:bookmarkEnd w:id="9"/>
    </w:p>
    <w:p w14:paraId="46422FE3" w14:textId="589CE2A6" w:rsidR="00003943" w:rsidRDefault="00CA7470" w:rsidP="00AB41CA">
      <w:r>
        <w:t>В данном разделе приведено описание организации используемой</w:t>
      </w:r>
      <w:r w:rsidR="003C2784">
        <w:t xml:space="preserve"> </w:t>
      </w:r>
      <w:r w:rsidR="003C2784">
        <w:t>входной и выходной информации</w:t>
      </w:r>
      <w:r>
        <w:t xml:space="preserve"> в информационной системе для взаимодействия официантов и кухни ресторана.</w:t>
      </w:r>
    </w:p>
    <w:p w14:paraId="7A1E64A8" w14:textId="7731869D" w:rsidR="003C2784" w:rsidRDefault="003C2784" w:rsidP="0018255D">
      <w:pPr>
        <w:pStyle w:val="2"/>
        <w:tabs>
          <w:tab w:val="num" w:pos="964"/>
        </w:tabs>
        <w:ind w:left="0" w:firstLine="851"/>
      </w:pPr>
      <w:r>
        <w:t>Ор</w:t>
      </w:r>
      <w:r w:rsidR="0082790A">
        <w:t>ганизация входной информации</w:t>
      </w:r>
    </w:p>
    <w:p w14:paraId="65DEEE36" w14:textId="248F4941" w:rsidR="002B1D33" w:rsidRPr="002B1D33" w:rsidRDefault="002B1D33" w:rsidP="002B1D33">
      <w:r>
        <w:t xml:space="preserve">Сбор входной информации от пользователя организован через </w:t>
      </w:r>
      <w:r>
        <w:rPr>
          <w:lang w:val="en-US"/>
        </w:rPr>
        <w:t>UI</w:t>
      </w:r>
      <w:r>
        <w:t xml:space="preserve"> системы, в частности поля ввода данных</w:t>
      </w:r>
      <w:r w:rsidR="003D128A">
        <w:t xml:space="preserve"> и списки элементов. Также ввод данных в виде голосовых команд обеспечивается при помощи микрофонов. В </w:t>
      </w:r>
      <w:r w:rsidR="00175A2A">
        <w:t>серверную часть системы</w:t>
      </w:r>
      <w:r w:rsidR="003D128A">
        <w:t xml:space="preserve"> все данные передаются </w:t>
      </w:r>
      <w:r w:rsidR="003D128A" w:rsidRPr="0081182E">
        <w:t>в формате JSON, за исключением голосовых команд, которые передаются в виде аудиопотока.</w:t>
      </w:r>
    </w:p>
    <w:p w14:paraId="6A559350" w14:textId="0B11E8CC" w:rsidR="00FA1D49" w:rsidRDefault="0082790A" w:rsidP="001539EC">
      <w:pPr>
        <w:pStyle w:val="2"/>
        <w:tabs>
          <w:tab w:val="num" w:pos="964"/>
        </w:tabs>
        <w:ind w:left="0" w:firstLine="851"/>
      </w:pPr>
      <w:r>
        <w:t>Организация выходной информации</w:t>
      </w:r>
    </w:p>
    <w:p w14:paraId="69AC8B6D" w14:textId="43218046" w:rsidR="001539EC" w:rsidRPr="001539EC" w:rsidRDefault="001539EC" w:rsidP="001539EC">
      <w:r>
        <w:t xml:space="preserve">Передача всей обработанной информации от сервера к клиенту осуществляется в формате </w:t>
      </w:r>
      <w:r>
        <w:rPr>
          <w:lang w:val="en-US"/>
        </w:rPr>
        <w:t>JSON</w:t>
      </w:r>
      <w:r>
        <w:t>. На клиенте пользователя полученная информация</w:t>
      </w:r>
      <w:r w:rsidR="009E7C2D">
        <w:t xml:space="preserve"> преобразуется</w:t>
      </w:r>
      <w:r>
        <w:t xml:space="preserve"> в графический</w:t>
      </w:r>
      <w:r w:rsidR="00396284">
        <w:t>, например схему зала,</w:t>
      </w:r>
      <w:r w:rsidR="00327A6D">
        <w:t xml:space="preserve"> и</w:t>
      </w:r>
      <w:r>
        <w:t xml:space="preserve"> текстовый форматы</w:t>
      </w:r>
      <w:r w:rsidR="00563C54">
        <w:t xml:space="preserve"> для обеспечения удобства чтения и восприятия всех данных</w:t>
      </w:r>
      <w:r w:rsidR="00BE5349">
        <w:t>.</w:t>
      </w:r>
    </w:p>
    <w:p w14:paraId="092F632B" w14:textId="5D806DD5" w:rsidR="00E61B22" w:rsidRDefault="001C0B61" w:rsidP="00E61B22">
      <w:pPr>
        <w:pStyle w:val="1"/>
      </w:pPr>
      <w:bookmarkStart w:id="10" w:name="_Toc213232350"/>
      <w:r>
        <w:lastRenderedPageBreak/>
        <w:t>Сообщения</w:t>
      </w:r>
      <w:bookmarkEnd w:id="10"/>
    </w:p>
    <w:p w14:paraId="5764B616" w14:textId="15763153" w:rsidR="00F85381" w:rsidRDefault="00395049" w:rsidP="00FC5324">
      <w:r>
        <w:t xml:space="preserve">В </w:t>
      </w:r>
      <w:bookmarkEnd w:id="1"/>
      <w:bookmarkEnd w:id="2"/>
      <w:r w:rsidR="005A6BBB">
        <w:t>данном разделе приведены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14:paraId="5D6034E5" w14:textId="18F839ED" w:rsidR="005A6BBB" w:rsidRDefault="005A6BBB" w:rsidP="005A6BBB">
      <w:pPr>
        <w:pStyle w:val="2"/>
        <w:tabs>
          <w:tab w:val="num" w:pos="964"/>
        </w:tabs>
        <w:ind w:left="0" w:firstLine="851"/>
      </w:pPr>
      <w:r>
        <w:t>Инфор</w:t>
      </w:r>
      <w:r w:rsidR="00B664BD">
        <w:t>мирующие</w:t>
      </w:r>
      <w:r>
        <w:t xml:space="preserve"> сообщения</w:t>
      </w:r>
    </w:p>
    <w:p w14:paraId="4AED9CC7" w14:textId="3DFA12EB" w:rsidR="005A6BBB" w:rsidRPr="005A6BBB" w:rsidRDefault="005A6BBB" w:rsidP="005A6BBB">
      <w:r>
        <w:t xml:space="preserve">В процессе работы с системой возможно появление всплывающих сообщений </w:t>
      </w:r>
      <w:r w:rsidR="00B664BD">
        <w:t>на белом фоне,</w:t>
      </w:r>
      <w:r w:rsidR="00FD0698">
        <w:t xml:space="preserve"> например: «Заказ создан»</w:t>
      </w:r>
      <w:r w:rsidR="001F61CC">
        <w:t>, «Статус блюда изменен», «Схема зала обновлена» и другие.</w:t>
      </w:r>
      <w:r w:rsidR="00B664BD">
        <w:t xml:space="preserve"> </w:t>
      </w:r>
      <w:r w:rsidR="00FD0698">
        <w:t>Т</w:t>
      </w:r>
      <w:r w:rsidR="00B664BD">
        <w:t>акие сообщения являются информирующими и не требуют дополнительных действий со стороны пользователя.</w:t>
      </w:r>
      <w:r w:rsidR="00FD0698">
        <w:t xml:space="preserve"> </w:t>
      </w:r>
    </w:p>
    <w:p w14:paraId="5B6AE3DE" w14:textId="39CFCFAB" w:rsidR="005A6BBB" w:rsidRDefault="005A6BBB" w:rsidP="005A6BBB">
      <w:pPr>
        <w:pStyle w:val="2"/>
        <w:tabs>
          <w:tab w:val="num" w:pos="964"/>
        </w:tabs>
        <w:ind w:left="0" w:firstLine="851"/>
      </w:pPr>
      <w:r>
        <w:t>Сообщения об ошибках</w:t>
      </w:r>
    </w:p>
    <w:p w14:paraId="06D3BA72" w14:textId="1E4AE844" w:rsidR="008F19AD" w:rsidRPr="008F19AD" w:rsidRDefault="00BF49FC" w:rsidP="00990185">
      <w:r>
        <w:t xml:space="preserve">В процессе работы с </w:t>
      </w:r>
      <w:r w:rsidR="00B27051">
        <w:t>системой возможно появление всплывающих сообщений на красном фоне, например: «Произошла ошибка обновления меню», «Произошла ошибка обновления схемы зала», «Произошла ошибка при загрузке статистики» и другие. При появлении таких сообщений необходимо перезагрузить приложение. При постоянном возникновении таких сообщений необходимо перезагрузить всю систему в целом.</w:t>
      </w:r>
    </w:p>
    <w:sectPr w:rsidR="008F19AD" w:rsidRPr="008F19AD" w:rsidSect="00D2756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06F8D" w14:textId="77777777" w:rsidR="004E09E4" w:rsidRDefault="004E09E4">
      <w:pPr>
        <w:spacing w:before="0" w:line="240" w:lineRule="auto"/>
      </w:pPr>
      <w:r>
        <w:separator/>
      </w:r>
    </w:p>
  </w:endnote>
  <w:endnote w:type="continuationSeparator" w:id="0">
    <w:p w14:paraId="461FC9A9" w14:textId="77777777" w:rsidR="004E09E4" w:rsidRDefault="004E09E4">
      <w:pPr>
        <w:spacing w:before="0" w:line="240" w:lineRule="auto"/>
      </w:pPr>
      <w:r>
        <w:continuationSeparator/>
      </w:r>
    </w:p>
  </w:endnote>
  <w:endnote w:type="continuationNotice" w:id="1">
    <w:p w14:paraId="21520A15" w14:textId="77777777" w:rsidR="004E09E4" w:rsidRDefault="004E09E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28AC2" w14:textId="77777777" w:rsidR="004E09E4" w:rsidRDefault="004E09E4" w:rsidP="00990EAC">
      <w:pPr>
        <w:spacing w:before="0" w:line="240" w:lineRule="auto"/>
      </w:pPr>
      <w:r>
        <w:separator/>
      </w:r>
    </w:p>
  </w:footnote>
  <w:footnote w:type="continuationSeparator" w:id="0">
    <w:p w14:paraId="635F41FD" w14:textId="77777777" w:rsidR="004E09E4" w:rsidRDefault="004E09E4" w:rsidP="00990EAC">
      <w:pPr>
        <w:spacing w:before="0" w:line="240" w:lineRule="auto"/>
      </w:pPr>
      <w:r>
        <w:continuationSeparator/>
      </w:r>
    </w:p>
  </w:footnote>
  <w:footnote w:type="continuationNotice" w:id="1">
    <w:p w14:paraId="5D56574B" w14:textId="77777777" w:rsidR="004E09E4" w:rsidRDefault="004E09E4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54B7B2D9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D065A6"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5B65DCC"/>
    <w:multiLevelType w:val="multilevel"/>
    <w:tmpl w:val="557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04692"/>
    <w:multiLevelType w:val="multilevel"/>
    <w:tmpl w:val="227A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07DDF"/>
    <w:multiLevelType w:val="hybridMultilevel"/>
    <w:tmpl w:val="91AC2176"/>
    <w:lvl w:ilvl="0" w:tplc="16448C40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8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9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72AF3"/>
    <w:multiLevelType w:val="multilevel"/>
    <w:tmpl w:val="B94E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06A489D"/>
    <w:multiLevelType w:val="hybridMultilevel"/>
    <w:tmpl w:val="C3F66C28"/>
    <w:lvl w:ilvl="0" w:tplc="97FC4C22">
      <w:start w:val="1"/>
      <w:numFmt w:val="decimal"/>
      <w:lvlText w:val="3.3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A88565B"/>
    <w:multiLevelType w:val="hybridMultilevel"/>
    <w:tmpl w:val="C3F66C28"/>
    <w:lvl w:ilvl="0" w:tplc="97FC4C22">
      <w:start w:val="1"/>
      <w:numFmt w:val="decimal"/>
      <w:lvlText w:val="3.3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901D53"/>
    <w:multiLevelType w:val="multilevel"/>
    <w:tmpl w:val="5EC0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F012D"/>
    <w:multiLevelType w:val="hybridMultilevel"/>
    <w:tmpl w:val="E7B01030"/>
    <w:lvl w:ilvl="0" w:tplc="EBA8247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7AB4276B"/>
    <w:multiLevelType w:val="multilevel"/>
    <w:tmpl w:val="BD48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27" w15:restartNumberingAfterBreak="0">
    <w:nsid w:val="7F3D25CD"/>
    <w:multiLevelType w:val="hybridMultilevel"/>
    <w:tmpl w:val="CF42A446"/>
    <w:lvl w:ilvl="0" w:tplc="725A4A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78238670">
    <w:abstractNumId w:val="7"/>
  </w:num>
  <w:num w:numId="2" w16cid:durableId="542252345">
    <w:abstractNumId w:val="0"/>
  </w:num>
  <w:num w:numId="3" w16cid:durableId="18548274">
    <w:abstractNumId w:val="8"/>
  </w:num>
  <w:num w:numId="4" w16cid:durableId="1621956111">
    <w:abstractNumId w:val="1"/>
  </w:num>
  <w:num w:numId="5" w16cid:durableId="1478644201">
    <w:abstractNumId w:val="2"/>
  </w:num>
  <w:num w:numId="6" w16cid:durableId="172376419">
    <w:abstractNumId w:val="13"/>
  </w:num>
  <w:num w:numId="7" w16cid:durableId="993754337">
    <w:abstractNumId w:val="15"/>
  </w:num>
  <w:num w:numId="8" w16cid:durableId="734158809">
    <w:abstractNumId w:val="19"/>
  </w:num>
  <w:num w:numId="9" w16cid:durableId="39021235">
    <w:abstractNumId w:val="21"/>
  </w:num>
  <w:num w:numId="10" w16cid:durableId="1340932802">
    <w:abstractNumId w:val="14"/>
  </w:num>
  <w:num w:numId="11" w16cid:durableId="709306195">
    <w:abstractNumId w:val="16"/>
  </w:num>
  <w:num w:numId="12" w16cid:durableId="985400780">
    <w:abstractNumId w:val="26"/>
  </w:num>
  <w:num w:numId="13" w16cid:durableId="962077875">
    <w:abstractNumId w:val="9"/>
  </w:num>
  <w:num w:numId="14" w16cid:durableId="1580554450">
    <w:abstractNumId w:val="11"/>
  </w:num>
  <w:num w:numId="15" w16cid:durableId="1933588020">
    <w:abstractNumId w:val="4"/>
  </w:num>
  <w:num w:numId="16" w16cid:durableId="230120594">
    <w:abstractNumId w:val="22"/>
  </w:num>
  <w:num w:numId="17" w16cid:durableId="698701970">
    <w:abstractNumId w:val="18"/>
  </w:num>
  <w:num w:numId="18" w16cid:durableId="1359357212">
    <w:abstractNumId w:val="3"/>
  </w:num>
  <w:num w:numId="19" w16cid:durableId="547302863">
    <w:abstractNumId w:val="10"/>
  </w:num>
  <w:num w:numId="20" w16cid:durableId="1318067548">
    <w:abstractNumId w:val="17"/>
  </w:num>
  <w:num w:numId="21" w16cid:durableId="709763023">
    <w:abstractNumId w:val="20"/>
  </w:num>
  <w:num w:numId="22" w16cid:durableId="739710993">
    <w:abstractNumId w:val="27"/>
  </w:num>
  <w:num w:numId="23" w16cid:durableId="1090273283">
    <w:abstractNumId w:val="5"/>
  </w:num>
  <w:num w:numId="24" w16cid:durableId="516194167">
    <w:abstractNumId w:val="25"/>
  </w:num>
  <w:num w:numId="25" w16cid:durableId="1337727727">
    <w:abstractNumId w:val="7"/>
  </w:num>
  <w:num w:numId="26" w16cid:durableId="656809586">
    <w:abstractNumId w:val="7"/>
  </w:num>
  <w:num w:numId="27" w16cid:durableId="812599654">
    <w:abstractNumId w:val="7"/>
  </w:num>
  <w:num w:numId="28" w16cid:durableId="1623998387">
    <w:abstractNumId w:val="24"/>
  </w:num>
  <w:num w:numId="29" w16cid:durableId="2076930201">
    <w:abstractNumId w:val="12"/>
  </w:num>
  <w:num w:numId="30" w16cid:durableId="1629319821">
    <w:abstractNumId w:val="23"/>
  </w:num>
  <w:num w:numId="31" w16cid:durableId="1544294899">
    <w:abstractNumId w:val="6"/>
  </w:num>
  <w:num w:numId="32" w16cid:durableId="954680331">
    <w:abstractNumId w:val="2"/>
  </w:num>
  <w:num w:numId="33" w16cid:durableId="1011296919">
    <w:abstractNumId w:val="2"/>
  </w:num>
  <w:num w:numId="34" w16cid:durableId="2124957719">
    <w:abstractNumId w:val="2"/>
  </w:num>
  <w:num w:numId="35" w16cid:durableId="2013293329">
    <w:abstractNumId w:val="2"/>
  </w:num>
  <w:num w:numId="36" w16cid:durableId="2133134794">
    <w:abstractNumId w:val="2"/>
  </w:num>
  <w:num w:numId="37" w16cid:durableId="1429043434">
    <w:abstractNumId w:val="2"/>
  </w:num>
  <w:num w:numId="38" w16cid:durableId="1820808790">
    <w:abstractNumId w:val="2"/>
  </w:num>
  <w:num w:numId="39" w16cid:durableId="496314179">
    <w:abstractNumId w:val="2"/>
  </w:num>
  <w:num w:numId="40" w16cid:durableId="1773470037">
    <w:abstractNumId w:val="2"/>
  </w:num>
  <w:num w:numId="41" w16cid:durableId="332605227">
    <w:abstractNumId w:val="2"/>
  </w:num>
  <w:num w:numId="42" w16cid:durableId="1696231790">
    <w:abstractNumId w:val="2"/>
  </w:num>
  <w:num w:numId="43" w16cid:durableId="972709618">
    <w:abstractNumId w:val="2"/>
  </w:num>
  <w:num w:numId="44" w16cid:durableId="129448211">
    <w:abstractNumId w:val="2"/>
  </w:num>
  <w:num w:numId="45" w16cid:durableId="1463426863">
    <w:abstractNumId w:val="2"/>
  </w:num>
  <w:num w:numId="46" w16cid:durableId="568811336">
    <w:abstractNumId w:val="2"/>
  </w:num>
  <w:num w:numId="47" w16cid:durableId="1329871765">
    <w:abstractNumId w:val="2"/>
  </w:num>
  <w:num w:numId="48" w16cid:durableId="627277050">
    <w:abstractNumId w:val="2"/>
  </w:num>
  <w:num w:numId="49" w16cid:durableId="1933734576">
    <w:abstractNumId w:val="2"/>
  </w:num>
  <w:num w:numId="50" w16cid:durableId="2025201643">
    <w:abstractNumId w:val="2"/>
  </w:num>
  <w:num w:numId="51" w16cid:durableId="2001345658">
    <w:abstractNumId w:val="2"/>
  </w:num>
  <w:num w:numId="52" w16cid:durableId="1583101592">
    <w:abstractNumId w:val="2"/>
  </w:num>
  <w:num w:numId="53" w16cid:durableId="1830704926">
    <w:abstractNumId w:val="2"/>
  </w:num>
  <w:num w:numId="54" w16cid:durableId="1138835653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943"/>
    <w:rsid w:val="00003AF1"/>
    <w:rsid w:val="0001195D"/>
    <w:rsid w:val="00011F71"/>
    <w:rsid w:val="00015480"/>
    <w:rsid w:val="00017B74"/>
    <w:rsid w:val="00020C2C"/>
    <w:rsid w:val="00021626"/>
    <w:rsid w:val="00022FC6"/>
    <w:rsid w:val="00023D9D"/>
    <w:rsid w:val="00024473"/>
    <w:rsid w:val="0002528A"/>
    <w:rsid w:val="00030F44"/>
    <w:rsid w:val="00032359"/>
    <w:rsid w:val="00033833"/>
    <w:rsid w:val="00035A26"/>
    <w:rsid w:val="000362FD"/>
    <w:rsid w:val="000368ED"/>
    <w:rsid w:val="00036A0A"/>
    <w:rsid w:val="00037B3E"/>
    <w:rsid w:val="00040D1E"/>
    <w:rsid w:val="0004336A"/>
    <w:rsid w:val="00044093"/>
    <w:rsid w:val="00046056"/>
    <w:rsid w:val="00046DA5"/>
    <w:rsid w:val="0005059E"/>
    <w:rsid w:val="00051403"/>
    <w:rsid w:val="00051551"/>
    <w:rsid w:val="00051FF5"/>
    <w:rsid w:val="0005492D"/>
    <w:rsid w:val="00054A2B"/>
    <w:rsid w:val="00054FA0"/>
    <w:rsid w:val="0005745E"/>
    <w:rsid w:val="000606D8"/>
    <w:rsid w:val="00060A9B"/>
    <w:rsid w:val="00061F64"/>
    <w:rsid w:val="00062549"/>
    <w:rsid w:val="00063FF3"/>
    <w:rsid w:val="00066F6D"/>
    <w:rsid w:val="00075DB5"/>
    <w:rsid w:val="0008146F"/>
    <w:rsid w:val="00082B36"/>
    <w:rsid w:val="00084698"/>
    <w:rsid w:val="00085DB9"/>
    <w:rsid w:val="00087CBF"/>
    <w:rsid w:val="00093128"/>
    <w:rsid w:val="000934BA"/>
    <w:rsid w:val="00094729"/>
    <w:rsid w:val="00096EC7"/>
    <w:rsid w:val="000A12DC"/>
    <w:rsid w:val="000A31A8"/>
    <w:rsid w:val="000A537A"/>
    <w:rsid w:val="000B13FE"/>
    <w:rsid w:val="000B16B3"/>
    <w:rsid w:val="000B1E9D"/>
    <w:rsid w:val="000B310E"/>
    <w:rsid w:val="000B37CF"/>
    <w:rsid w:val="000B3901"/>
    <w:rsid w:val="000B48EA"/>
    <w:rsid w:val="000B5289"/>
    <w:rsid w:val="000B5F1D"/>
    <w:rsid w:val="000B77D6"/>
    <w:rsid w:val="000C0C5D"/>
    <w:rsid w:val="000C2A5F"/>
    <w:rsid w:val="000C4EA7"/>
    <w:rsid w:val="000C5E0C"/>
    <w:rsid w:val="000C7B86"/>
    <w:rsid w:val="000C7DE5"/>
    <w:rsid w:val="000D080F"/>
    <w:rsid w:val="000D0DC0"/>
    <w:rsid w:val="000D1DCD"/>
    <w:rsid w:val="000D3006"/>
    <w:rsid w:val="000D38ED"/>
    <w:rsid w:val="000D3A15"/>
    <w:rsid w:val="000D3BE6"/>
    <w:rsid w:val="000D630C"/>
    <w:rsid w:val="000E0015"/>
    <w:rsid w:val="000E06F3"/>
    <w:rsid w:val="000E2B9A"/>
    <w:rsid w:val="000E30E0"/>
    <w:rsid w:val="000E55E5"/>
    <w:rsid w:val="000E6490"/>
    <w:rsid w:val="000E6AAE"/>
    <w:rsid w:val="000E76AC"/>
    <w:rsid w:val="000F0D2F"/>
    <w:rsid w:val="000F1042"/>
    <w:rsid w:val="000F15A9"/>
    <w:rsid w:val="000F20AF"/>
    <w:rsid w:val="000F425A"/>
    <w:rsid w:val="000F4726"/>
    <w:rsid w:val="000F6BA2"/>
    <w:rsid w:val="000F73DE"/>
    <w:rsid w:val="00104146"/>
    <w:rsid w:val="00105FC0"/>
    <w:rsid w:val="00106AF5"/>
    <w:rsid w:val="00106B06"/>
    <w:rsid w:val="001109C1"/>
    <w:rsid w:val="0011316B"/>
    <w:rsid w:val="00113E24"/>
    <w:rsid w:val="001157C8"/>
    <w:rsid w:val="0011729B"/>
    <w:rsid w:val="00117A0D"/>
    <w:rsid w:val="00121FE7"/>
    <w:rsid w:val="001223A9"/>
    <w:rsid w:val="001238DC"/>
    <w:rsid w:val="001246F6"/>
    <w:rsid w:val="00124A41"/>
    <w:rsid w:val="00124E1E"/>
    <w:rsid w:val="001275E2"/>
    <w:rsid w:val="00127A5A"/>
    <w:rsid w:val="00130E36"/>
    <w:rsid w:val="001310A4"/>
    <w:rsid w:val="0013162A"/>
    <w:rsid w:val="0013287A"/>
    <w:rsid w:val="00132DDE"/>
    <w:rsid w:val="0013491A"/>
    <w:rsid w:val="00134E8E"/>
    <w:rsid w:val="00137622"/>
    <w:rsid w:val="00143BB2"/>
    <w:rsid w:val="0014427D"/>
    <w:rsid w:val="00145E93"/>
    <w:rsid w:val="00150617"/>
    <w:rsid w:val="001508B2"/>
    <w:rsid w:val="0015154E"/>
    <w:rsid w:val="00151FAE"/>
    <w:rsid w:val="001539EC"/>
    <w:rsid w:val="00155A8D"/>
    <w:rsid w:val="0016119C"/>
    <w:rsid w:val="001615E9"/>
    <w:rsid w:val="00163696"/>
    <w:rsid w:val="00167114"/>
    <w:rsid w:val="001673EC"/>
    <w:rsid w:val="001720B3"/>
    <w:rsid w:val="001723CA"/>
    <w:rsid w:val="00172DBA"/>
    <w:rsid w:val="00172F26"/>
    <w:rsid w:val="00175A2A"/>
    <w:rsid w:val="0017767F"/>
    <w:rsid w:val="0018255D"/>
    <w:rsid w:val="0018263C"/>
    <w:rsid w:val="00184D81"/>
    <w:rsid w:val="00186EFA"/>
    <w:rsid w:val="00187E96"/>
    <w:rsid w:val="0019044F"/>
    <w:rsid w:val="00190A4F"/>
    <w:rsid w:val="00190B87"/>
    <w:rsid w:val="001915D2"/>
    <w:rsid w:val="001949E9"/>
    <w:rsid w:val="001963DE"/>
    <w:rsid w:val="001A12C2"/>
    <w:rsid w:val="001A12E2"/>
    <w:rsid w:val="001A16AF"/>
    <w:rsid w:val="001A4727"/>
    <w:rsid w:val="001A50A1"/>
    <w:rsid w:val="001A70C7"/>
    <w:rsid w:val="001B065B"/>
    <w:rsid w:val="001B0E64"/>
    <w:rsid w:val="001B2568"/>
    <w:rsid w:val="001B3269"/>
    <w:rsid w:val="001B3C9B"/>
    <w:rsid w:val="001B42BD"/>
    <w:rsid w:val="001B794F"/>
    <w:rsid w:val="001C0B61"/>
    <w:rsid w:val="001C1CB7"/>
    <w:rsid w:val="001C1CFE"/>
    <w:rsid w:val="001C1DC5"/>
    <w:rsid w:val="001C2089"/>
    <w:rsid w:val="001C5653"/>
    <w:rsid w:val="001C58E3"/>
    <w:rsid w:val="001C5BE4"/>
    <w:rsid w:val="001C6AF2"/>
    <w:rsid w:val="001C7CCE"/>
    <w:rsid w:val="001D057B"/>
    <w:rsid w:val="001D0D6A"/>
    <w:rsid w:val="001D3FB1"/>
    <w:rsid w:val="001D62C3"/>
    <w:rsid w:val="001E09B4"/>
    <w:rsid w:val="001E0B8B"/>
    <w:rsid w:val="001E2562"/>
    <w:rsid w:val="001E3479"/>
    <w:rsid w:val="001E373B"/>
    <w:rsid w:val="001E3DB5"/>
    <w:rsid w:val="001E7D7A"/>
    <w:rsid w:val="001F0AED"/>
    <w:rsid w:val="001F1FE9"/>
    <w:rsid w:val="001F2E96"/>
    <w:rsid w:val="001F394E"/>
    <w:rsid w:val="001F3C1A"/>
    <w:rsid w:val="001F5E9C"/>
    <w:rsid w:val="001F61CC"/>
    <w:rsid w:val="001F61FC"/>
    <w:rsid w:val="00201509"/>
    <w:rsid w:val="0020158A"/>
    <w:rsid w:val="00202ADF"/>
    <w:rsid w:val="00212B24"/>
    <w:rsid w:val="00212F5C"/>
    <w:rsid w:val="00213D60"/>
    <w:rsid w:val="0021647F"/>
    <w:rsid w:val="002208A0"/>
    <w:rsid w:val="00222010"/>
    <w:rsid w:val="0022356A"/>
    <w:rsid w:val="002246C9"/>
    <w:rsid w:val="00224820"/>
    <w:rsid w:val="00224FB5"/>
    <w:rsid w:val="002251B5"/>
    <w:rsid w:val="002255D0"/>
    <w:rsid w:val="0022709C"/>
    <w:rsid w:val="0023207C"/>
    <w:rsid w:val="0023221D"/>
    <w:rsid w:val="00232513"/>
    <w:rsid w:val="00232AB8"/>
    <w:rsid w:val="00234403"/>
    <w:rsid w:val="002347BF"/>
    <w:rsid w:val="00234BD7"/>
    <w:rsid w:val="0023504B"/>
    <w:rsid w:val="00237A85"/>
    <w:rsid w:val="00240A30"/>
    <w:rsid w:val="00241561"/>
    <w:rsid w:val="00241AD2"/>
    <w:rsid w:val="00241BFF"/>
    <w:rsid w:val="00241C37"/>
    <w:rsid w:val="0024318C"/>
    <w:rsid w:val="00244671"/>
    <w:rsid w:val="00244829"/>
    <w:rsid w:val="00244AD0"/>
    <w:rsid w:val="002453C6"/>
    <w:rsid w:val="002469D0"/>
    <w:rsid w:val="002502BF"/>
    <w:rsid w:val="00253340"/>
    <w:rsid w:val="00253552"/>
    <w:rsid w:val="002562D5"/>
    <w:rsid w:val="00256697"/>
    <w:rsid w:val="00256C26"/>
    <w:rsid w:val="00257BE7"/>
    <w:rsid w:val="002601C5"/>
    <w:rsid w:val="00260A54"/>
    <w:rsid w:val="002620FE"/>
    <w:rsid w:val="00263185"/>
    <w:rsid w:val="0026423B"/>
    <w:rsid w:val="00265EB8"/>
    <w:rsid w:val="0026703C"/>
    <w:rsid w:val="0026776F"/>
    <w:rsid w:val="0027028B"/>
    <w:rsid w:val="00270C38"/>
    <w:rsid w:val="00273E7F"/>
    <w:rsid w:val="00275065"/>
    <w:rsid w:val="00275D9C"/>
    <w:rsid w:val="0027645C"/>
    <w:rsid w:val="00276CAB"/>
    <w:rsid w:val="00277614"/>
    <w:rsid w:val="00281BD1"/>
    <w:rsid w:val="00282598"/>
    <w:rsid w:val="00285819"/>
    <w:rsid w:val="00285AEF"/>
    <w:rsid w:val="00286831"/>
    <w:rsid w:val="002871B7"/>
    <w:rsid w:val="00287E94"/>
    <w:rsid w:val="00290CB3"/>
    <w:rsid w:val="002924DD"/>
    <w:rsid w:val="00292B29"/>
    <w:rsid w:val="00294197"/>
    <w:rsid w:val="002941EE"/>
    <w:rsid w:val="002952BC"/>
    <w:rsid w:val="00295D9C"/>
    <w:rsid w:val="002961C9"/>
    <w:rsid w:val="00296BBF"/>
    <w:rsid w:val="00297AC8"/>
    <w:rsid w:val="002A19DB"/>
    <w:rsid w:val="002A1D0E"/>
    <w:rsid w:val="002A2295"/>
    <w:rsid w:val="002A22FC"/>
    <w:rsid w:val="002A306E"/>
    <w:rsid w:val="002A3A6E"/>
    <w:rsid w:val="002A514A"/>
    <w:rsid w:val="002A550B"/>
    <w:rsid w:val="002A56D9"/>
    <w:rsid w:val="002B1D33"/>
    <w:rsid w:val="002B3EAC"/>
    <w:rsid w:val="002B5659"/>
    <w:rsid w:val="002B5A63"/>
    <w:rsid w:val="002B7BC2"/>
    <w:rsid w:val="002C1982"/>
    <w:rsid w:val="002C7EEB"/>
    <w:rsid w:val="002D2EC4"/>
    <w:rsid w:val="002D3211"/>
    <w:rsid w:val="002D354A"/>
    <w:rsid w:val="002D5B25"/>
    <w:rsid w:val="002D5ED0"/>
    <w:rsid w:val="002D7352"/>
    <w:rsid w:val="002D75B5"/>
    <w:rsid w:val="002E02DC"/>
    <w:rsid w:val="002E23D8"/>
    <w:rsid w:val="002E28E9"/>
    <w:rsid w:val="002E2E29"/>
    <w:rsid w:val="002E340E"/>
    <w:rsid w:val="002E5359"/>
    <w:rsid w:val="002E71D5"/>
    <w:rsid w:val="002F08B0"/>
    <w:rsid w:val="002F15DD"/>
    <w:rsid w:val="002F2436"/>
    <w:rsid w:val="00302C15"/>
    <w:rsid w:val="00303DC8"/>
    <w:rsid w:val="00306A08"/>
    <w:rsid w:val="00311E97"/>
    <w:rsid w:val="00312254"/>
    <w:rsid w:val="00312F95"/>
    <w:rsid w:val="0031473F"/>
    <w:rsid w:val="0031482E"/>
    <w:rsid w:val="003164B6"/>
    <w:rsid w:val="00317BF7"/>
    <w:rsid w:val="00323F6E"/>
    <w:rsid w:val="00325329"/>
    <w:rsid w:val="00326605"/>
    <w:rsid w:val="00327A6D"/>
    <w:rsid w:val="00331270"/>
    <w:rsid w:val="00331D7E"/>
    <w:rsid w:val="003335FF"/>
    <w:rsid w:val="00333D2B"/>
    <w:rsid w:val="00337D3E"/>
    <w:rsid w:val="0034123D"/>
    <w:rsid w:val="00341F76"/>
    <w:rsid w:val="00342964"/>
    <w:rsid w:val="00343202"/>
    <w:rsid w:val="00343CA6"/>
    <w:rsid w:val="00345867"/>
    <w:rsid w:val="00347071"/>
    <w:rsid w:val="00347678"/>
    <w:rsid w:val="00347BF8"/>
    <w:rsid w:val="00350180"/>
    <w:rsid w:val="003507F4"/>
    <w:rsid w:val="00351631"/>
    <w:rsid w:val="0035487E"/>
    <w:rsid w:val="003552A3"/>
    <w:rsid w:val="00363F5A"/>
    <w:rsid w:val="00364D74"/>
    <w:rsid w:val="00364F92"/>
    <w:rsid w:val="00366D75"/>
    <w:rsid w:val="00367482"/>
    <w:rsid w:val="00370436"/>
    <w:rsid w:val="00370953"/>
    <w:rsid w:val="00370E08"/>
    <w:rsid w:val="003711B3"/>
    <w:rsid w:val="00372C9E"/>
    <w:rsid w:val="00374EF9"/>
    <w:rsid w:val="00376AEE"/>
    <w:rsid w:val="003772C0"/>
    <w:rsid w:val="00377786"/>
    <w:rsid w:val="00380D25"/>
    <w:rsid w:val="003824C1"/>
    <w:rsid w:val="00382539"/>
    <w:rsid w:val="003844F2"/>
    <w:rsid w:val="00386F3E"/>
    <w:rsid w:val="00387E10"/>
    <w:rsid w:val="003906F1"/>
    <w:rsid w:val="00390EAB"/>
    <w:rsid w:val="00391565"/>
    <w:rsid w:val="003915BE"/>
    <w:rsid w:val="00391E27"/>
    <w:rsid w:val="00393F45"/>
    <w:rsid w:val="00394A6E"/>
    <w:rsid w:val="00395049"/>
    <w:rsid w:val="003957AA"/>
    <w:rsid w:val="00395E8F"/>
    <w:rsid w:val="00396284"/>
    <w:rsid w:val="00397299"/>
    <w:rsid w:val="00397496"/>
    <w:rsid w:val="003A1E6B"/>
    <w:rsid w:val="003A4E95"/>
    <w:rsid w:val="003A546E"/>
    <w:rsid w:val="003B06BA"/>
    <w:rsid w:val="003B3418"/>
    <w:rsid w:val="003B5680"/>
    <w:rsid w:val="003B5FC1"/>
    <w:rsid w:val="003B7259"/>
    <w:rsid w:val="003B7ABA"/>
    <w:rsid w:val="003C085C"/>
    <w:rsid w:val="003C0D1E"/>
    <w:rsid w:val="003C0DFB"/>
    <w:rsid w:val="003C2784"/>
    <w:rsid w:val="003C2810"/>
    <w:rsid w:val="003C3AD5"/>
    <w:rsid w:val="003C78C4"/>
    <w:rsid w:val="003D128A"/>
    <w:rsid w:val="003D3E93"/>
    <w:rsid w:val="003D61D2"/>
    <w:rsid w:val="003E0217"/>
    <w:rsid w:val="003E09BF"/>
    <w:rsid w:val="003E1A1B"/>
    <w:rsid w:val="003E1E59"/>
    <w:rsid w:val="003E22A5"/>
    <w:rsid w:val="003E3B91"/>
    <w:rsid w:val="003E4462"/>
    <w:rsid w:val="003E58AE"/>
    <w:rsid w:val="003E72CD"/>
    <w:rsid w:val="003F3F0D"/>
    <w:rsid w:val="003F5062"/>
    <w:rsid w:val="003F6C29"/>
    <w:rsid w:val="00404F79"/>
    <w:rsid w:val="00406150"/>
    <w:rsid w:val="00407351"/>
    <w:rsid w:val="00410843"/>
    <w:rsid w:val="004120B8"/>
    <w:rsid w:val="00412E47"/>
    <w:rsid w:val="00413910"/>
    <w:rsid w:val="004140C1"/>
    <w:rsid w:val="004148CB"/>
    <w:rsid w:val="004221E5"/>
    <w:rsid w:val="00422491"/>
    <w:rsid w:val="00430ADA"/>
    <w:rsid w:val="00431B02"/>
    <w:rsid w:val="004347A5"/>
    <w:rsid w:val="00434BF6"/>
    <w:rsid w:val="00435684"/>
    <w:rsid w:val="00435D67"/>
    <w:rsid w:val="004366D5"/>
    <w:rsid w:val="004369CC"/>
    <w:rsid w:val="00436F8C"/>
    <w:rsid w:val="00442256"/>
    <w:rsid w:val="00444227"/>
    <w:rsid w:val="00446A63"/>
    <w:rsid w:val="00446A6F"/>
    <w:rsid w:val="004475B3"/>
    <w:rsid w:val="00447629"/>
    <w:rsid w:val="00451E07"/>
    <w:rsid w:val="00453A05"/>
    <w:rsid w:val="00455936"/>
    <w:rsid w:val="0045599D"/>
    <w:rsid w:val="00456FF7"/>
    <w:rsid w:val="004605D9"/>
    <w:rsid w:val="004620D3"/>
    <w:rsid w:val="00463FA3"/>
    <w:rsid w:val="00467745"/>
    <w:rsid w:val="004677DC"/>
    <w:rsid w:val="00467AE0"/>
    <w:rsid w:val="00471FE2"/>
    <w:rsid w:val="00472A19"/>
    <w:rsid w:val="0047406A"/>
    <w:rsid w:val="00475A10"/>
    <w:rsid w:val="004767B8"/>
    <w:rsid w:val="004767CD"/>
    <w:rsid w:val="00477484"/>
    <w:rsid w:val="00481119"/>
    <w:rsid w:val="0048416D"/>
    <w:rsid w:val="00484D06"/>
    <w:rsid w:val="00487145"/>
    <w:rsid w:val="0049105D"/>
    <w:rsid w:val="004930DE"/>
    <w:rsid w:val="00493401"/>
    <w:rsid w:val="004A0E13"/>
    <w:rsid w:val="004A10A8"/>
    <w:rsid w:val="004A34C3"/>
    <w:rsid w:val="004A531A"/>
    <w:rsid w:val="004A62E8"/>
    <w:rsid w:val="004A639C"/>
    <w:rsid w:val="004A7A41"/>
    <w:rsid w:val="004A7DEE"/>
    <w:rsid w:val="004B0C8E"/>
    <w:rsid w:val="004B0F88"/>
    <w:rsid w:val="004B3C43"/>
    <w:rsid w:val="004B4337"/>
    <w:rsid w:val="004B4A6F"/>
    <w:rsid w:val="004B7636"/>
    <w:rsid w:val="004B7FBE"/>
    <w:rsid w:val="004C5524"/>
    <w:rsid w:val="004D11AF"/>
    <w:rsid w:val="004D42AB"/>
    <w:rsid w:val="004D4C64"/>
    <w:rsid w:val="004D7233"/>
    <w:rsid w:val="004E09E4"/>
    <w:rsid w:val="004E2AB4"/>
    <w:rsid w:val="004E53E4"/>
    <w:rsid w:val="004F1563"/>
    <w:rsid w:val="004F1725"/>
    <w:rsid w:val="004F2EC4"/>
    <w:rsid w:val="004F4D49"/>
    <w:rsid w:val="004F5CF1"/>
    <w:rsid w:val="005008C8"/>
    <w:rsid w:val="005017B0"/>
    <w:rsid w:val="005032B2"/>
    <w:rsid w:val="00503505"/>
    <w:rsid w:val="005040DD"/>
    <w:rsid w:val="0050532F"/>
    <w:rsid w:val="0050560F"/>
    <w:rsid w:val="00506B43"/>
    <w:rsid w:val="00511477"/>
    <w:rsid w:val="0051150B"/>
    <w:rsid w:val="005115A9"/>
    <w:rsid w:val="00512B60"/>
    <w:rsid w:val="0051348D"/>
    <w:rsid w:val="00514790"/>
    <w:rsid w:val="00514894"/>
    <w:rsid w:val="00514CFD"/>
    <w:rsid w:val="0051604E"/>
    <w:rsid w:val="00517B1E"/>
    <w:rsid w:val="0052251B"/>
    <w:rsid w:val="00524056"/>
    <w:rsid w:val="00526A75"/>
    <w:rsid w:val="00530053"/>
    <w:rsid w:val="00531403"/>
    <w:rsid w:val="00531E80"/>
    <w:rsid w:val="0053378B"/>
    <w:rsid w:val="00533F11"/>
    <w:rsid w:val="005343A0"/>
    <w:rsid w:val="005343B2"/>
    <w:rsid w:val="005347AD"/>
    <w:rsid w:val="00541DD4"/>
    <w:rsid w:val="00542296"/>
    <w:rsid w:val="005433C0"/>
    <w:rsid w:val="005437F0"/>
    <w:rsid w:val="00544617"/>
    <w:rsid w:val="005524E9"/>
    <w:rsid w:val="005535FE"/>
    <w:rsid w:val="00554344"/>
    <w:rsid w:val="00555E69"/>
    <w:rsid w:val="0056079D"/>
    <w:rsid w:val="00561989"/>
    <w:rsid w:val="00561F8C"/>
    <w:rsid w:val="00563C54"/>
    <w:rsid w:val="00564480"/>
    <w:rsid w:val="005653E4"/>
    <w:rsid w:val="00566C0F"/>
    <w:rsid w:val="0057389A"/>
    <w:rsid w:val="00576138"/>
    <w:rsid w:val="005764B1"/>
    <w:rsid w:val="00582383"/>
    <w:rsid w:val="005834EA"/>
    <w:rsid w:val="00584E3E"/>
    <w:rsid w:val="00586186"/>
    <w:rsid w:val="0059013C"/>
    <w:rsid w:val="00590E5F"/>
    <w:rsid w:val="00591AD6"/>
    <w:rsid w:val="00592033"/>
    <w:rsid w:val="00592879"/>
    <w:rsid w:val="005940AF"/>
    <w:rsid w:val="0059498E"/>
    <w:rsid w:val="005972E7"/>
    <w:rsid w:val="005A1131"/>
    <w:rsid w:val="005A188B"/>
    <w:rsid w:val="005A4E60"/>
    <w:rsid w:val="005A6BBB"/>
    <w:rsid w:val="005A795A"/>
    <w:rsid w:val="005B38F3"/>
    <w:rsid w:val="005B4D10"/>
    <w:rsid w:val="005B5089"/>
    <w:rsid w:val="005C13D4"/>
    <w:rsid w:val="005C36B0"/>
    <w:rsid w:val="005C602A"/>
    <w:rsid w:val="005C6863"/>
    <w:rsid w:val="005D0BDA"/>
    <w:rsid w:val="005D0DD8"/>
    <w:rsid w:val="005D1D9F"/>
    <w:rsid w:val="005D4ECA"/>
    <w:rsid w:val="005D57C7"/>
    <w:rsid w:val="005D5B4C"/>
    <w:rsid w:val="005D6B54"/>
    <w:rsid w:val="005E1284"/>
    <w:rsid w:val="005E2312"/>
    <w:rsid w:val="005E2DCB"/>
    <w:rsid w:val="005E37AD"/>
    <w:rsid w:val="005E38E8"/>
    <w:rsid w:val="005E57A9"/>
    <w:rsid w:val="005E6FA0"/>
    <w:rsid w:val="005E6FE2"/>
    <w:rsid w:val="005E7941"/>
    <w:rsid w:val="005F039C"/>
    <w:rsid w:val="005F0877"/>
    <w:rsid w:val="005F0B98"/>
    <w:rsid w:val="005F0E11"/>
    <w:rsid w:val="005F3FC5"/>
    <w:rsid w:val="006007E9"/>
    <w:rsid w:val="006030ED"/>
    <w:rsid w:val="00603127"/>
    <w:rsid w:val="00606C43"/>
    <w:rsid w:val="00607B31"/>
    <w:rsid w:val="00610D41"/>
    <w:rsid w:val="006117A8"/>
    <w:rsid w:val="006125E4"/>
    <w:rsid w:val="00615CBB"/>
    <w:rsid w:val="00620630"/>
    <w:rsid w:val="00622218"/>
    <w:rsid w:val="006242FD"/>
    <w:rsid w:val="006252D8"/>
    <w:rsid w:val="0062534D"/>
    <w:rsid w:val="006267F9"/>
    <w:rsid w:val="00627BC1"/>
    <w:rsid w:val="006324C6"/>
    <w:rsid w:val="00636E3B"/>
    <w:rsid w:val="0063772C"/>
    <w:rsid w:val="0063793F"/>
    <w:rsid w:val="006422BC"/>
    <w:rsid w:val="00642FB9"/>
    <w:rsid w:val="00645BED"/>
    <w:rsid w:val="0064643E"/>
    <w:rsid w:val="00646B64"/>
    <w:rsid w:val="00650AF8"/>
    <w:rsid w:val="00656CEE"/>
    <w:rsid w:val="00657D3D"/>
    <w:rsid w:val="00661775"/>
    <w:rsid w:val="00661E5D"/>
    <w:rsid w:val="006638C9"/>
    <w:rsid w:val="00665147"/>
    <w:rsid w:val="006652DC"/>
    <w:rsid w:val="006673D6"/>
    <w:rsid w:val="00671CDE"/>
    <w:rsid w:val="0067324B"/>
    <w:rsid w:val="00673A4F"/>
    <w:rsid w:val="006748F5"/>
    <w:rsid w:val="00676705"/>
    <w:rsid w:val="00676A4C"/>
    <w:rsid w:val="00682043"/>
    <w:rsid w:val="006844E0"/>
    <w:rsid w:val="0069201D"/>
    <w:rsid w:val="00692F71"/>
    <w:rsid w:val="00694051"/>
    <w:rsid w:val="00694B2B"/>
    <w:rsid w:val="00695763"/>
    <w:rsid w:val="00696608"/>
    <w:rsid w:val="006A07B3"/>
    <w:rsid w:val="006A1562"/>
    <w:rsid w:val="006A2436"/>
    <w:rsid w:val="006A3648"/>
    <w:rsid w:val="006A3655"/>
    <w:rsid w:val="006A4E6C"/>
    <w:rsid w:val="006A534C"/>
    <w:rsid w:val="006A5DFD"/>
    <w:rsid w:val="006A6C13"/>
    <w:rsid w:val="006B2EE2"/>
    <w:rsid w:val="006B3830"/>
    <w:rsid w:val="006B3AAE"/>
    <w:rsid w:val="006B43D3"/>
    <w:rsid w:val="006C08FF"/>
    <w:rsid w:val="006C195F"/>
    <w:rsid w:val="006C25FA"/>
    <w:rsid w:val="006C6849"/>
    <w:rsid w:val="006D29CC"/>
    <w:rsid w:val="006D3C46"/>
    <w:rsid w:val="006D422E"/>
    <w:rsid w:val="006D4493"/>
    <w:rsid w:val="006D46A3"/>
    <w:rsid w:val="006D4E12"/>
    <w:rsid w:val="006D5928"/>
    <w:rsid w:val="006E168A"/>
    <w:rsid w:val="006E2707"/>
    <w:rsid w:val="006E3855"/>
    <w:rsid w:val="006E4EA7"/>
    <w:rsid w:val="006E62EB"/>
    <w:rsid w:val="006E64C2"/>
    <w:rsid w:val="006E7B7F"/>
    <w:rsid w:val="006F0EA4"/>
    <w:rsid w:val="006F4B03"/>
    <w:rsid w:val="006F512D"/>
    <w:rsid w:val="006F5D35"/>
    <w:rsid w:val="006F7C61"/>
    <w:rsid w:val="00700C97"/>
    <w:rsid w:val="00701524"/>
    <w:rsid w:val="00701738"/>
    <w:rsid w:val="00702405"/>
    <w:rsid w:val="0070251E"/>
    <w:rsid w:val="0070260A"/>
    <w:rsid w:val="0070280A"/>
    <w:rsid w:val="0070371C"/>
    <w:rsid w:val="007044FE"/>
    <w:rsid w:val="00706D32"/>
    <w:rsid w:val="00707C26"/>
    <w:rsid w:val="0071099B"/>
    <w:rsid w:val="00711EFF"/>
    <w:rsid w:val="0071279D"/>
    <w:rsid w:val="007157E7"/>
    <w:rsid w:val="00717B43"/>
    <w:rsid w:val="00720B43"/>
    <w:rsid w:val="00720ED9"/>
    <w:rsid w:val="0072318D"/>
    <w:rsid w:val="00725085"/>
    <w:rsid w:val="00725B96"/>
    <w:rsid w:val="00726150"/>
    <w:rsid w:val="00726794"/>
    <w:rsid w:val="00737D6D"/>
    <w:rsid w:val="00741EC2"/>
    <w:rsid w:val="00742650"/>
    <w:rsid w:val="007445A3"/>
    <w:rsid w:val="00744961"/>
    <w:rsid w:val="007466F9"/>
    <w:rsid w:val="00747AA0"/>
    <w:rsid w:val="00750EBF"/>
    <w:rsid w:val="007522DD"/>
    <w:rsid w:val="00752CBC"/>
    <w:rsid w:val="00754921"/>
    <w:rsid w:val="007556FB"/>
    <w:rsid w:val="00755C31"/>
    <w:rsid w:val="00757B70"/>
    <w:rsid w:val="00760B4A"/>
    <w:rsid w:val="007630D2"/>
    <w:rsid w:val="007661F7"/>
    <w:rsid w:val="0076691E"/>
    <w:rsid w:val="00770291"/>
    <w:rsid w:val="007732A4"/>
    <w:rsid w:val="00773671"/>
    <w:rsid w:val="00773EC7"/>
    <w:rsid w:val="00775333"/>
    <w:rsid w:val="00775FCB"/>
    <w:rsid w:val="007774BB"/>
    <w:rsid w:val="007806D5"/>
    <w:rsid w:val="007806E4"/>
    <w:rsid w:val="0078235C"/>
    <w:rsid w:val="00783BFE"/>
    <w:rsid w:val="00783DC8"/>
    <w:rsid w:val="007871E8"/>
    <w:rsid w:val="0078775C"/>
    <w:rsid w:val="007917FA"/>
    <w:rsid w:val="007922CB"/>
    <w:rsid w:val="00794048"/>
    <w:rsid w:val="00795D06"/>
    <w:rsid w:val="00797932"/>
    <w:rsid w:val="007A029D"/>
    <w:rsid w:val="007A0770"/>
    <w:rsid w:val="007A2D4D"/>
    <w:rsid w:val="007A3137"/>
    <w:rsid w:val="007A44EC"/>
    <w:rsid w:val="007A670B"/>
    <w:rsid w:val="007A6BB5"/>
    <w:rsid w:val="007B2E9D"/>
    <w:rsid w:val="007B3561"/>
    <w:rsid w:val="007B67B1"/>
    <w:rsid w:val="007B6C4B"/>
    <w:rsid w:val="007B79AA"/>
    <w:rsid w:val="007B79D9"/>
    <w:rsid w:val="007C1E9D"/>
    <w:rsid w:val="007C2693"/>
    <w:rsid w:val="007C3749"/>
    <w:rsid w:val="007C5DA6"/>
    <w:rsid w:val="007C648D"/>
    <w:rsid w:val="007C6517"/>
    <w:rsid w:val="007C70C7"/>
    <w:rsid w:val="007C7614"/>
    <w:rsid w:val="007D189A"/>
    <w:rsid w:val="007D18D6"/>
    <w:rsid w:val="007D229F"/>
    <w:rsid w:val="007D2560"/>
    <w:rsid w:val="007D287D"/>
    <w:rsid w:val="007D3F25"/>
    <w:rsid w:val="007D5218"/>
    <w:rsid w:val="007D789F"/>
    <w:rsid w:val="007D7CDF"/>
    <w:rsid w:val="007E0373"/>
    <w:rsid w:val="007E43A3"/>
    <w:rsid w:val="007E7DEB"/>
    <w:rsid w:val="007F0F77"/>
    <w:rsid w:val="007F24CE"/>
    <w:rsid w:val="007F2F85"/>
    <w:rsid w:val="007F4C1A"/>
    <w:rsid w:val="007F6F16"/>
    <w:rsid w:val="00800546"/>
    <w:rsid w:val="00801271"/>
    <w:rsid w:val="00801482"/>
    <w:rsid w:val="00801C9A"/>
    <w:rsid w:val="008047D0"/>
    <w:rsid w:val="00805524"/>
    <w:rsid w:val="0081182E"/>
    <w:rsid w:val="0081256F"/>
    <w:rsid w:val="0081417D"/>
    <w:rsid w:val="00815163"/>
    <w:rsid w:val="00815197"/>
    <w:rsid w:val="0081553F"/>
    <w:rsid w:val="00816AE0"/>
    <w:rsid w:val="0081787C"/>
    <w:rsid w:val="00817A36"/>
    <w:rsid w:val="008216D7"/>
    <w:rsid w:val="008233FB"/>
    <w:rsid w:val="008239DB"/>
    <w:rsid w:val="00824377"/>
    <w:rsid w:val="00825980"/>
    <w:rsid w:val="0082790A"/>
    <w:rsid w:val="0083510C"/>
    <w:rsid w:val="008354E8"/>
    <w:rsid w:val="00841012"/>
    <w:rsid w:val="00841362"/>
    <w:rsid w:val="00845ABE"/>
    <w:rsid w:val="00846E5D"/>
    <w:rsid w:val="00847368"/>
    <w:rsid w:val="00851CEE"/>
    <w:rsid w:val="00852DC1"/>
    <w:rsid w:val="00853022"/>
    <w:rsid w:val="00853211"/>
    <w:rsid w:val="00856459"/>
    <w:rsid w:val="00860B07"/>
    <w:rsid w:val="00860F11"/>
    <w:rsid w:val="00860F81"/>
    <w:rsid w:val="0086169A"/>
    <w:rsid w:val="008635E4"/>
    <w:rsid w:val="00864D38"/>
    <w:rsid w:val="0086719F"/>
    <w:rsid w:val="0087333B"/>
    <w:rsid w:val="00873C68"/>
    <w:rsid w:val="008766F2"/>
    <w:rsid w:val="008821B6"/>
    <w:rsid w:val="00884DAD"/>
    <w:rsid w:val="00885BA5"/>
    <w:rsid w:val="00887461"/>
    <w:rsid w:val="00891142"/>
    <w:rsid w:val="008913CD"/>
    <w:rsid w:val="008916EB"/>
    <w:rsid w:val="00891828"/>
    <w:rsid w:val="00892C4A"/>
    <w:rsid w:val="0089444B"/>
    <w:rsid w:val="00895567"/>
    <w:rsid w:val="008A19F3"/>
    <w:rsid w:val="008A29A5"/>
    <w:rsid w:val="008A3C7E"/>
    <w:rsid w:val="008A447D"/>
    <w:rsid w:val="008A6034"/>
    <w:rsid w:val="008A7235"/>
    <w:rsid w:val="008B0442"/>
    <w:rsid w:val="008B0AAC"/>
    <w:rsid w:val="008B1742"/>
    <w:rsid w:val="008B2FF6"/>
    <w:rsid w:val="008B3835"/>
    <w:rsid w:val="008B5671"/>
    <w:rsid w:val="008B57AD"/>
    <w:rsid w:val="008B61E7"/>
    <w:rsid w:val="008B673E"/>
    <w:rsid w:val="008B7F64"/>
    <w:rsid w:val="008C0D47"/>
    <w:rsid w:val="008C1590"/>
    <w:rsid w:val="008C17C2"/>
    <w:rsid w:val="008C1FE6"/>
    <w:rsid w:val="008C2487"/>
    <w:rsid w:val="008C30AA"/>
    <w:rsid w:val="008C4A23"/>
    <w:rsid w:val="008C6310"/>
    <w:rsid w:val="008D417C"/>
    <w:rsid w:val="008D5227"/>
    <w:rsid w:val="008D6356"/>
    <w:rsid w:val="008D7E6C"/>
    <w:rsid w:val="008E2840"/>
    <w:rsid w:val="008E7BF9"/>
    <w:rsid w:val="008F0C77"/>
    <w:rsid w:val="008F1630"/>
    <w:rsid w:val="008F17B6"/>
    <w:rsid w:val="008F1837"/>
    <w:rsid w:val="008F19AD"/>
    <w:rsid w:val="008F4105"/>
    <w:rsid w:val="008F6E54"/>
    <w:rsid w:val="008F6FA6"/>
    <w:rsid w:val="0090423A"/>
    <w:rsid w:val="009051BB"/>
    <w:rsid w:val="00907058"/>
    <w:rsid w:val="0090747E"/>
    <w:rsid w:val="009078D1"/>
    <w:rsid w:val="00912AA6"/>
    <w:rsid w:val="00912B15"/>
    <w:rsid w:val="00912D39"/>
    <w:rsid w:val="00916CE0"/>
    <w:rsid w:val="00917A3C"/>
    <w:rsid w:val="00917A4F"/>
    <w:rsid w:val="00920147"/>
    <w:rsid w:val="009203A2"/>
    <w:rsid w:val="009219F2"/>
    <w:rsid w:val="0092285C"/>
    <w:rsid w:val="00922A0E"/>
    <w:rsid w:val="009236FA"/>
    <w:rsid w:val="009255A0"/>
    <w:rsid w:val="00930B24"/>
    <w:rsid w:val="00931494"/>
    <w:rsid w:val="009322B3"/>
    <w:rsid w:val="00932B09"/>
    <w:rsid w:val="0093402C"/>
    <w:rsid w:val="0093706F"/>
    <w:rsid w:val="00940731"/>
    <w:rsid w:val="00940DFF"/>
    <w:rsid w:val="00941637"/>
    <w:rsid w:val="00942927"/>
    <w:rsid w:val="009431B3"/>
    <w:rsid w:val="00944557"/>
    <w:rsid w:val="00944E46"/>
    <w:rsid w:val="0094620E"/>
    <w:rsid w:val="00946800"/>
    <w:rsid w:val="00950955"/>
    <w:rsid w:val="00950F08"/>
    <w:rsid w:val="0095138C"/>
    <w:rsid w:val="00955863"/>
    <w:rsid w:val="00957C73"/>
    <w:rsid w:val="00957D33"/>
    <w:rsid w:val="00961AE5"/>
    <w:rsid w:val="00962BF3"/>
    <w:rsid w:val="00966EBD"/>
    <w:rsid w:val="0096798D"/>
    <w:rsid w:val="00967C77"/>
    <w:rsid w:val="00970E98"/>
    <w:rsid w:val="00971F54"/>
    <w:rsid w:val="009730DA"/>
    <w:rsid w:val="009735EF"/>
    <w:rsid w:val="0097494B"/>
    <w:rsid w:val="0097511E"/>
    <w:rsid w:val="0098081B"/>
    <w:rsid w:val="0098133E"/>
    <w:rsid w:val="00982351"/>
    <w:rsid w:val="009863FC"/>
    <w:rsid w:val="0098708B"/>
    <w:rsid w:val="00990185"/>
    <w:rsid w:val="00990BE0"/>
    <w:rsid w:val="00990EAC"/>
    <w:rsid w:val="00991D11"/>
    <w:rsid w:val="00994775"/>
    <w:rsid w:val="0099717C"/>
    <w:rsid w:val="00997825"/>
    <w:rsid w:val="009A0C44"/>
    <w:rsid w:val="009A1CB3"/>
    <w:rsid w:val="009A78AA"/>
    <w:rsid w:val="009B4341"/>
    <w:rsid w:val="009B4AA0"/>
    <w:rsid w:val="009C15AC"/>
    <w:rsid w:val="009C1E84"/>
    <w:rsid w:val="009C2712"/>
    <w:rsid w:val="009C2CEE"/>
    <w:rsid w:val="009C31B4"/>
    <w:rsid w:val="009C36DE"/>
    <w:rsid w:val="009C4A02"/>
    <w:rsid w:val="009C5201"/>
    <w:rsid w:val="009C62A8"/>
    <w:rsid w:val="009C6785"/>
    <w:rsid w:val="009D032F"/>
    <w:rsid w:val="009D483E"/>
    <w:rsid w:val="009D5342"/>
    <w:rsid w:val="009D5528"/>
    <w:rsid w:val="009D6117"/>
    <w:rsid w:val="009D69EC"/>
    <w:rsid w:val="009E1A5C"/>
    <w:rsid w:val="009E224A"/>
    <w:rsid w:val="009E323B"/>
    <w:rsid w:val="009E366E"/>
    <w:rsid w:val="009E4B47"/>
    <w:rsid w:val="009E6730"/>
    <w:rsid w:val="009E6946"/>
    <w:rsid w:val="009E722F"/>
    <w:rsid w:val="009E7C2D"/>
    <w:rsid w:val="009F084A"/>
    <w:rsid w:val="009F1C8A"/>
    <w:rsid w:val="009F2890"/>
    <w:rsid w:val="009F59D7"/>
    <w:rsid w:val="00A00169"/>
    <w:rsid w:val="00A00224"/>
    <w:rsid w:val="00A0279B"/>
    <w:rsid w:val="00A052C6"/>
    <w:rsid w:val="00A059A6"/>
    <w:rsid w:val="00A06116"/>
    <w:rsid w:val="00A07BEF"/>
    <w:rsid w:val="00A113BD"/>
    <w:rsid w:val="00A118BB"/>
    <w:rsid w:val="00A12E9F"/>
    <w:rsid w:val="00A15170"/>
    <w:rsid w:val="00A21614"/>
    <w:rsid w:val="00A22E7D"/>
    <w:rsid w:val="00A26122"/>
    <w:rsid w:val="00A264B3"/>
    <w:rsid w:val="00A264BB"/>
    <w:rsid w:val="00A30216"/>
    <w:rsid w:val="00A317B8"/>
    <w:rsid w:val="00A3550C"/>
    <w:rsid w:val="00A37A37"/>
    <w:rsid w:val="00A40176"/>
    <w:rsid w:val="00A4077D"/>
    <w:rsid w:val="00A43971"/>
    <w:rsid w:val="00A43D43"/>
    <w:rsid w:val="00A44485"/>
    <w:rsid w:val="00A45ADA"/>
    <w:rsid w:val="00A45DA2"/>
    <w:rsid w:val="00A50EA5"/>
    <w:rsid w:val="00A51A5D"/>
    <w:rsid w:val="00A52CF3"/>
    <w:rsid w:val="00A54F03"/>
    <w:rsid w:val="00A5589E"/>
    <w:rsid w:val="00A625E5"/>
    <w:rsid w:val="00A631A3"/>
    <w:rsid w:val="00A63893"/>
    <w:rsid w:val="00A64A7D"/>
    <w:rsid w:val="00A6518F"/>
    <w:rsid w:val="00A6528C"/>
    <w:rsid w:val="00A66360"/>
    <w:rsid w:val="00A667D3"/>
    <w:rsid w:val="00A67749"/>
    <w:rsid w:val="00A67E0B"/>
    <w:rsid w:val="00A70C76"/>
    <w:rsid w:val="00A71412"/>
    <w:rsid w:val="00A7464D"/>
    <w:rsid w:val="00A7655A"/>
    <w:rsid w:val="00A80780"/>
    <w:rsid w:val="00A807E6"/>
    <w:rsid w:val="00A80DEC"/>
    <w:rsid w:val="00A82498"/>
    <w:rsid w:val="00A82DFD"/>
    <w:rsid w:val="00A83830"/>
    <w:rsid w:val="00A84870"/>
    <w:rsid w:val="00A851FC"/>
    <w:rsid w:val="00A852EF"/>
    <w:rsid w:val="00A90FF0"/>
    <w:rsid w:val="00A93B7E"/>
    <w:rsid w:val="00AA487E"/>
    <w:rsid w:val="00AA4D97"/>
    <w:rsid w:val="00AA50F6"/>
    <w:rsid w:val="00AA635F"/>
    <w:rsid w:val="00AA6595"/>
    <w:rsid w:val="00AA7277"/>
    <w:rsid w:val="00AB040F"/>
    <w:rsid w:val="00AB047F"/>
    <w:rsid w:val="00AB276B"/>
    <w:rsid w:val="00AB41CA"/>
    <w:rsid w:val="00AB465D"/>
    <w:rsid w:val="00AB7875"/>
    <w:rsid w:val="00AC1D68"/>
    <w:rsid w:val="00AC2825"/>
    <w:rsid w:val="00AC354C"/>
    <w:rsid w:val="00AC3921"/>
    <w:rsid w:val="00AC43AB"/>
    <w:rsid w:val="00AC4F31"/>
    <w:rsid w:val="00AC53A7"/>
    <w:rsid w:val="00AC594E"/>
    <w:rsid w:val="00AC630C"/>
    <w:rsid w:val="00AC73CC"/>
    <w:rsid w:val="00AD0607"/>
    <w:rsid w:val="00AD0740"/>
    <w:rsid w:val="00AD190C"/>
    <w:rsid w:val="00AD1E5B"/>
    <w:rsid w:val="00AD23E1"/>
    <w:rsid w:val="00AD3315"/>
    <w:rsid w:val="00AD5508"/>
    <w:rsid w:val="00AD74DC"/>
    <w:rsid w:val="00AE4CE5"/>
    <w:rsid w:val="00AE6416"/>
    <w:rsid w:val="00AF0373"/>
    <w:rsid w:val="00AF0AAC"/>
    <w:rsid w:val="00AF478D"/>
    <w:rsid w:val="00AF70B2"/>
    <w:rsid w:val="00AF7668"/>
    <w:rsid w:val="00AF7EC0"/>
    <w:rsid w:val="00B00BE2"/>
    <w:rsid w:val="00B04CAB"/>
    <w:rsid w:val="00B05AEE"/>
    <w:rsid w:val="00B06B73"/>
    <w:rsid w:val="00B103B7"/>
    <w:rsid w:val="00B10B83"/>
    <w:rsid w:val="00B125F0"/>
    <w:rsid w:val="00B12FAE"/>
    <w:rsid w:val="00B15458"/>
    <w:rsid w:val="00B21C0F"/>
    <w:rsid w:val="00B2424A"/>
    <w:rsid w:val="00B2555D"/>
    <w:rsid w:val="00B25FA8"/>
    <w:rsid w:val="00B27051"/>
    <w:rsid w:val="00B27F07"/>
    <w:rsid w:val="00B3164A"/>
    <w:rsid w:val="00B34CE7"/>
    <w:rsid w:val="00B36C5A"/>
    <w:rsid w:val="00B37E6B"/>
    <w:rsid w:val="00B41B1A"/>
    <w:rsid w:val="00B426FB"/>
    <w:rsid w:val="00B45D94"/>
    <w:rsid w:val="00B51551"/>
    <w:rsid w:val="00B54053"/>
    <w:rsid w:val="00B54248"/>
    <w:rsid w:val="00B62D3F"/>
    <w:rsid w:val="00B63A5B"/>
    <w:rsid w:val="00B6451B"/>
    <w:rsid w:val="00B6574F"/>
    <w:rsid w:val="00B664BD"/>
    <w:rsid w:val="00B6663A"/>
    <w:rsid w:val="00B70861"/>
    <w:rsid w:val="00B7174E"/>
    <w:rsid w:val="00B72801"/>
    <w:rsid w:val="00B72D10"/>
    <w:rsid w:val="00B775B6"/>
    <w:rsid w:val="00B77BD2"/>
    <w:rsid w:val="00B8156C"/>
    <w:rsid w:val="00B84157"/>
    <w:rsid w:val="00B84ECA"/>
    <w:rsid w:val="00B85B1F"/>
    <w:rsid w:val="00B87649"/>
    <w:rsid w:val="00B92C4D"/>
    <w:rsid w:val="00B94D81"/>
    <w:rsid w:val="00B9648D"/>
    <w:rsid w:val="00BA1E75"/>
    <w:rsid w:val="00BA3067"/>
    <w:rsid w:val="00BA35D8"/>
    <w:rsid w:val="00BB0350"/>
    <w:rsid w:val="00BB0CD1"/>
    <w:rsid w:val="00BB0E62"/>
    <w:rsid w:val="00BB41FD"/>
    <w:rsid w:val="00BB5D7F"/>
    <w:rsid w:val="00BB7614"/>
    <w:rsid w:val="00BB7AEE"/>
    <w:rsid w:val="00BC17B4"/>
    <w:rsid w:val="00BC283C"/>
    <w:rsid w:val="00BC343B"/>
    <w:rsid w:val="00BD114E"/>
    <w:rsid w:val="00BD1AA3"/>
    <w:rsid w:val="00BD2B75"/>
    <w:rsid w:val="00BD442E"/>
    <w:rsid w:val="00BD4ED7"/>
    <w:rsid w:val="00BD738C"/>
    <w:rsid w:val="00BE157B"/>
    <w:rsid w:val="00BE2338"/>
    <w:rsid w:val="00BE39B8"/>
    <w:rsid w:val="00BE5349"/>
    <w:rsid w:val="00BE570E"/>
    <w:rsid w:val="00BE71FF"/>
    <w:rsid w:val="00BF0033"/>
    <w:rsid w:val="00BF135C"/>
    <w:rsid w:val="00BF310F"/>
    <w:rsid w:val="00BF44A4"/>
    <w:rsid w:val="00BF49FC"/>
    <w:rsid w:val="00BF5B4B"/>
    <w:rsid w:val="00BF69CF"/>
    <w:rsid w:val="00BF7BFF"/>
    <w:rsid w:val="00C01143"/>
    <w:rsid w:val="00C0203C"/>
    <w:rsid w:val="00C035AA"/>
    <w:rsid w:val="00C05A9D"/>
    <w:rsid w:val="00C10060"/>
    <w:rsid w:val="00C105A1"/>
    <w:rsid w:val="00C109BF"/>
    <w:rsid w:val="00C10B2D"/>
    <w:rsid w:val="00C10E15"/>
    <w:rsid w:val="00C11E33"/>
    <w:rsid w:val="00C122F9"/>
    <w:rsid w:val="00C15346"/>
    <w:rsid w:val="00C1681F"/>
    <w:rsid w:val="00C17699"/>
    <w:rsid w:val="00C215B7"/>
    <w:rsid w:val="00C2408C"/>
    <w:rsid w:val="00C2620C"/>
    <w:rsid w:val="00C26926"/>
    <w:rsid w:val="00C3326B"/>
    <w:rsid w:val="00C34673"/>
    <w:rsid w:val="00C34884"/>
    <w:rsid w:val="00C36A6D"/>
    <w:rsid w:val="00C37EA5"/>
    <w:rsid w:val="00C37EB4"/>
    <w:rsid w:val="00C411CA"/>
    <w:rsid w:val="00C414CB"/>
    <w:rsid w:val="00C428D6"/>
    <w:rsid w:val="00C435ED"/>
    <w:rsid w:val="00C446C9"/>
    <w:rsid w:val="00C44F52"/>
    <w:rsid w:val="00C50792"/>
    <w:rsid w:val="00C52A0D"/>
    <w:rsid w:val="00C54C2A"/>
    <w:rsid w:val="00C54F79"/>
    <w:rsid w:val="00C5608B"/>
    <w:rsid w:val="00C61838"/>
    <w:rsid w:val="00C61DF4"/>
    <w:rsid w:val="00C64CC1"/>
    <w:rsid w:val="00C732D3"/>
    <w:rsid w:val="00C73420"/>
    <w:rsid w:val="00C74468"/>
    <w:rsid w:val="00C74BF1"/>
    <w:rsid w:val="00C81B9B"/>
    <w:rsid w:val="00C8375F"/>
    <w:rsid w:val="00C83DBF"/>
    <w:rsid w:val="00C850EC"/>
    <w:rsid w:val="00C86701"/>
    <w:rsid w:val="00C8774D"/>
    <w:rsid w:val="00C91697"/>
    <w:rsid w:val="00C92C19"/>
    <w:rsid w:val="00C9376A"/>
    <w:rsid w:val="00C93C3A"/>
    <w:rsid w:val="00C93DE2"/>
    <w:rsid w:val="00C94FC4"/>
    <w:rsid w:val="00C96028"/>
    <w:rsid w:val="00C96227"/>
    <w:rsid w:val="00CA462A"/>
    <w:rsid w:val="00CA46E3"/>
    <w:rsid w:val="00CA59D3"/>
    <w:rsid w:val="00CA7470"/>
    <w:rsid w:val="00CB1422"/>
    <w:rsid w:val="00CB211A"/>
    <w:rsid w:val="00CB23B8"/>
    <w:rsid w:val="00CB2A66"/>
    <w:rsid w:val="00CB5D85"/>
    <w:rsid w:val="00CB69D3"/>
    <w:rsid w:val="00CC20FA"/>
    <w:rsid w:val="00CC3B6C"/>
    <w:rsid w:val="00CC3EDF"/>
    <w:rsid w:val="00CC5800"/>
    <w:rsid w:val="00CC6190"/>
    <w:rsid w:val="00CD1405"/>
    <w:rsid w:val="00CD5D15"/>
    <w:rsid w:val="00CD67AE"/>
    <w:rsid w:val="00CE10AF"/>
    <w:rsid w:val="00CE1C89"/>
    <w:rsid w:val="00CE2CDE"/>
    <w:rsid w:val="00CE3A3D"/>
    <w:rsid w:val="00CE72E6"/>
    <w:rsid w:val="00CE7A30"/>
    <w:rsid w:val="00CE7A85"/>
    <w:rsid w:val="00CE7DAD"/>
    <w:rsid w:val="00CF094C"/>
    <w:rsid w:val="00CF3B09"/>
    <w:rsid w:val="00CF447E"/>
    <w:rsid w:val="00CF4EF6"/>
    <w:rsid w:val="00D01732"/>
    <w:rsid w:val="00D01F49"/>
    <w:rsid w:val="00D02C4A"/>
    <w:rsid w:val="00D0446D"/>
    <w:rsid w:val="00D0476C"/>
    <w:rsid w:val="00D065A6"/>
    <w:rsid w:val="00D06694"/>
    <w:rsid w:val="00D1204C"/>
    <w:rsid w:val="00D13D7D"/>
    <w:rsid w:val="00D1695C"/>
    <w:rsid w:val="00D16DF6"/>
    <w:rsid w:val="00D17D0F"/>
    <w:rsid w:val="00D20820"/>
    <w:rsid w:val="00D21230"/>
    <w:rsid w:val="00D2353F"/>
    <w:rsid w:val="00D24A5D"/>
    <w:rsid w:val="00D25CD9"/>
    <w:rsid w:val="00D267FD"/>
    <w:rsid w:val="00D26A08"/>
    <w:rsid w:val="00D26BC1"/>
    <w:rsid w:val="00D26CB4"/>
    <w:rsid w:val="00D270A5"/>
    <w:rsid w:val="00D2756B"/>
    <w:rsid w:val="00D3115C"/>
    <w:rsid w:val="00D31A36"/>
    <w:rsid w:val="00D33945"/>
    <w:rsid w:val="00D357CD"/>
    <w:rsid w:val="00D37FCB"/>
    <w:rsid w:val="00D4023D"/>
    <w:rsid w:val="00D402A4"/>
    <w:rsid w:val="00D4069A"/>
    <w:rsid w:val="00D40B24"/>
    <w:rsid w:val="00D41B9F"/>
    <w:rsid w:val="00D4354B"/>
    <w:rsid w:val="00D44B6E"/>
    <w:rsid w:val="00D457AC"/>
    <w:rsid w:val="00D5091C"/>
    <w:rsid w:val="00D54ECC"/>
    <w:rsid w:val="00D60489"/>
    <w:rsid w:val="00D631D9"/>
    <w:rsid w:val="00D64D06"/>
    <w:rsid w:val="00D664C5"/>
    <w:rsid w:val="00D670DD"/>
    <w:rsid w:val="00D7189D"/>
    <w:rsid w:val="00D71BD3"/>
    <w:rsid w:val="00D71DDC"/>
    <w:rsid w:val="00D71DFA"/>
    <w:rsid w:val="00D725C9"/>
    <w:rsid w:val="00D730CA"/>
    <w:rsid w:val="00D74705"/>
    <w:rsid w:val="00D75CA4"/>
    <w:rsid w:val="00D76EED"/>
    <w:rsid w:val="00D801DF"/>
    <w:rsid w:val="00D80DF3"/>
    <w:rsid w:val="00D86307"/>
    <w:rsid w:val="00D87902"/>
    <w:rsid w:val="00D905BE"/>
    <w:rsid w:val="00D9086C"/>
    <w:rsid w:val="00D91008"/>
    <w:rsid w:val="00D94F64"/>
    <w:rsid w:val="00D95D1B"/>
    <w:rsid w:val="00D978E4"/>
    <w:rsid w:val="00DA33AC"/>
    <w:rsid w:val="00DA5542"/>
    <w:rsid w:val="00DA6476"/>
    <w:rsid w:val="00DA647A"/>
    <w:rsid w:val="00DA64D0"/>
    <w:rsid w:val="00DA6582"/>
    <w:rsid w:val="00DA67D0"/>
    <w:rsid w:val="00DA6A1D"/>
    <w:rsid w:val="00DA72F2"/>
    <w:rsid w:val="00DB0DFE"/>
    <w:rsid w:val="00DB5929"/>
    <w:rsid w:val="00DB67CB"/>
    <w:rsid w:val="00DB6F09"/>
    <w:rsid w:val="00DB719F"/>
    <w:rsid w:val="00DC22C2"/>
    <w:rsid w:val="00DC348C"/>
    <w:rsid w:val="00DC575A"/>
    <w:rsid w:val="00DC5FE1"/>
    <w:rsid w:val="00DC6223"/>
    <w:rsid w:val="00DC6240"/>
    <w:rsid w:val="00DC6EF0"/>
    <w:rsid w:val="00DC7934"/>
    <w:rsid w:val="00DD1611"/>
    <w:rsid w:val="00DD2B98"/>
    <w:rsid w:val="00DD2C71"/>
    <w:rsid w:val="00DD42F8"/>
    <w:rsid w:val="00DD4754"/>
    <w:rsid w:val="00DD5703"/>
    <w:rsid w:val="00DD5E97"/>
    <w:rsid w:val="00DD633E"/>
    <w:rsid w:val="00DE03C1"/>
    <w:rsid w:val="00DE0D63"/>
    <w:rsid w:val="00DE18B5"/>
    <w:rsid w:val="00DE3145"/>
    <w:rsid w:val="00DE4EA0"/>
    <w:rsid w:val="00DE773B"/>
    <w:rsid w:val="00DF09F4"/>
    <w:rsid w:val="00E00F97"/>
    <w:rsid w:val="00E02E0B"/>
    <w:rsid w:val="00E0411C"/>
    <w:rsid w:val="00E0593E"/>
    <w:rsid w:val="00E109B9"/>
    <w:rsid w:val="00E117CA"/>
    <w:rsid w:val="00E1194A"/>
    <w:rsid w:val="00E13E01"/>
    <w:rsid w:val="00E14829"/>
    <w:rsid w:val="00E15C2B"/>
    <w:rsid w:val="00E15E75"/>
    <w:rsid w:val="00E16213"/>
    <w:rsid w:val="00E208B0"/>
    <w:rsid w:val="00E21A78"/>
    <w:rsid w:val="00E23DF2"/>
    <w:rsid w:val="00E26720"/>
    <w:rsid w:val="00E27E04"/>
    <w:rsid w:val="00E32F40"/>
    <w:rsid w:val="00E33339"/>
    <w:rsid w:val="00E3547E"/>
    <w:rsid w:val="00E35A11"/>
    <w:rsid w:val="00E36DF7"/>
    <w:rsid w:val="00E373E5"/>
    <w:rsid w:val="00E41AEE"/>
    <w:rsid w:val="00E42BFC"/>
    <w:rsid w:val="00E4794F"/>
    <w:rsid w:val="00E508A7"/>
    <w:rsid w:val="00E50F28"/>
    <w:rsid w:val="00E53F15"/>
    <w:rsid w:val="00E53FE6"/>
    <w:rsid w:val="00E56D55"/>
    <w:rsid w:val="00E576C9"/>
    <w:rsid w:val="00E60A44"/>
    <w:rsid w:val="00E61B22"/>
    <w:rsid w:val="00E627B2"/>
    <w:rsid w:val="00E62E82"/>
    <w:rsid w:val="00E6452D"/>
    <w:rsid w:val="00E666EA"/>
    <w:rsid w:val="00E66C7C"/>
    <w:rsid w:val="00E711DD"/>
    <w:rsid w:val="00E73D90"/>
    <w:rsid w:val="00E74087"/>
    <w:rsid w:val="00E85CEA"/>
    <w:rsid w:val="00E8690C"/>
    <w:rsid w:val="00E86DD4"/>
    <w:rsid w:val="00E90AA9"/>
    <w:rsid w:val="00E90E6C"/>
    <w:rsid w:val="00E97BE0"/>
    <w:rsid w:val="00E97C53"/>
    <w:rsid w:val="00E97F31"/>
    <w:rsid w:val="00EA20FD"/>
    <w:rsid w:val="00EA3180"/>
    <w:rsid w:val="00EA6493"/>
    <w:rsid w:val="00EA70F3"/>
    <w:rsid w:val="00EA7476"/>
    <w:rsid w:val="00EB0651"/>
    <w:rsid w:val="00EB151F"/>
    <w:rsid w:val="00EB1F89"/>
    <w:rsid w:val="00EB1FC2"/>
    <w:rsid w:val="00EB2200"/>
    <w:rsid w:val="00EB292F"/>
    <w:rsid w:val="00EB39E0"/>
    <w:rsid w:val="00EB5610"/>
    <w:rsid w:val="00EB6A0B"/>
    <w:rsid w:val="00EC14DF"/>
    <w:rsid w:val="00EC1BB9"/>
    <w:rsid w:val="00EC1BEA"/>
    <w:rsid w:val="00EC241A"/>
    <w:rsid w:val="00EC2C6E"/>
    <w:rsid w:val="00EC4679"/>
    <w:rsid w:val="00EC7937"/>
    <w:rsid w:val="00EC7D84"/>
    <w:rsid w:val="00EC7FC2"/>
    <w:rsid w:val="00ED3B32"/>
    <w:rsid w:val="00ED4484"/>
    <w:rsid w:val="00ED49DA"/>
    <w:rsid w:val="00ED53FF"/>
    <w:rsid w:val="00ED6B45"/>
    <w:rsid w:val="00ED7346"/>
    <w:rsid w:val="00ED77F3"/>
    <w:rsid w:val="00EE45D4"/>
    <w:rsid w:val="00EE5855"/>
    <w:rsid w:val="00EE630C"/>
    <w:rsid w:val="00EE7B26"/>
    <w:rsid w:val="00EF1410"/>
    <w:rsid w:val="00EF383B"/>
    <w:rsid w:val="00EF3F8F"/>
    <w:rsid w:val="00EF42D7"/>
    <w:rsid w:val="00EF4706"/>
    <w:rsid w:val="00EF554F"/>
    <w:rsid w:val="00EF6438"/>
    <w:rsid w:val="00F036C2"/>
    <w:rsid w:val="00F05BB5"/>
    <w:rsid w:val="00F068CB"/>
    <w:rsid w:val="00F06F9C"/>
    <w:rsid w:val="00F07C9F"/>
    <w:rsid w:val="00F113BF"/>
    <w:rsid w:val="00F12FE1"/>
    <w:rsid w:val="00F134C1"/>
    <w:rsid w:val="00F14057"/>
    <w:rsid w:val="00F1540E"/>
    <w:rsid w:val="00F20633"/>
    <w:rsid w:val="00F20ED0"/>
    <w:rsid w:val="00F2104F"/>
    <w:rsid w:val="00F2337D"/>
    <w:rsid w:val="00F25908"/>
    <w:rsid w:val="00F26E37"/>
    <w:rsid w:val="00F30A3F"/>
    <w:rsid w:val="00F31608"/>
    <w:rsid w:val="00F32A7C"/>
    <w:rsid w:val="00F348B0"/>
    <w:rsid w:val="00F348C7"/>
    <w:rsid w:val="00F34EC4"/>
    <w:rsid w:val="00F36827"/>
    <w:rsid w:val="00F373B8"/>
    <w:rsid w:val="00F374E5"/>
    <w:rsid w:val="00F4029F"/>
    <w:rsid w:val="00F416F9"/>
    <w:rsid w:val="00F4271F"/>
    <w:rsid w:val="00F43752"/>
    <w:rsid w:val="00F44B2A"/>
    <w:rsid w:val="00F460C4"/>
    <w:rsid w:val="00F508C2"/>
    <w:rsid w:val="00F5275D"/>
    <w:rsid w:val="00F528D9"/>
    <w:rsid w:val="00F52E51"/>
    <w:rsid w:val="00F55167"/>
    <w:rsid w:val="00F5534E"/>
    <w:rsid w:val="00F56743"/>
    <w:rsid w:val="00F56A43"/>
    <w:rsid w:val="00F6042B"/>
    <w:rsid w:val="00F62A47"/>
    <w:rsid w:val="00F62DCD"/>
    <w:rsid w:val="00F65B1D"/>
    <w:rsid w:val="00F67742"/>
    <w:rsid w:val="00F7451A"/>
    <w:rsid w:val="00F745DD"/>
    <w:rsid w:val="00F762F8"/>
    <w:rsid w:val="00F76B03"/>
    <w:rsid w:val="00F76EBD"/>
    <w:rsid w:val="00F8478E"/>
    <w:rsid w:val="00F84AC0"/>
    <w:rsid w:val="00F84B99"/>
    <w:rsid w:val="00F84BBD"/>
    <w:rsid w:val="00F85381"/>
    <w:rsid w:val="00F853F6"/>
    <w:rsid w:val="00F85769"/>
    <w:rsid w:val="00F85F92"/>
    <w:rsid w:val="00F862D1"/>
    <w:rsid w:val="00F8700A"/>
    <w:rsid w:val="00F91124"/>
    <w:rsid w:val="00F9186F"/>
    <w:rsid w:val="00F93EA5"/>
    <w:rsid w:val="00F94B01"/>
    <w:rsid w:val="00F967FF"/>
    <w:rsid w:val="00F9745C"/>
    <w:rsid w:val="00F9763F"/>
    <w:rsid w:val="00FA1557"/>
    <w:rsid w:val="00FA1D49"/>
    <w:rsid w:val="00FA3223"/>
    <w:rsid w:val="00FA6956"/>
    <w:rsid w:val="00FB0572"/>
    <w:rsid w:val="00FB05EA"/>
    <w:rsid w:val="00FB173F"/>
    <w:rsid w:val="00FB7BFF"/>
    <w:rsid w:val="00FC0CEC"/>
    <w:rsid w:val="00FC1400"/>
    <w:rsid w:val="00FC1B5B"/>
    <w:rsid w:val="00FC1E19"/>
    <w:rsid w:val="00FC2A72"/>
    <w:rsid w:val="00FC36D5"/>
    <w:rsid w:val="00FC3AA0"/>
    <w:rsid w:val="00FC5324"/>
    <w:rsid w:val="00FC6668"/>
    <w:rsid w:val="00FC6919"/>
    <w:rsid w:val="00FC6AE0"/>
    <w:rsid w:val="00FD0698"/>
    <w:rsid w:val="00FD0C4A"/>
    <w:rsid w:val="00FD20EF"/>
    <w:rsid w:val="00FD2680"/>
    <w:rsid w:val="00FD2FE2"/>
    <w:rsid w:val="00FD337D"/>
    <w:rsid w:val="00FD5A8F"/>
    <w:rsid w:val="00FD6466"/>
    <w:rsid w:val="00FD73B1"/>
    <w:rsid w:val="00FD7603"/>
    <w:rsid w:val="00FE77D9"/>
    <w:rsid w:val="00FF189A"/>
    <w:rsid w:val="00FF4217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1C2089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244829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244829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customStyle="1" w:styleId="normaltextrun">
    <w:name w:val="normaltextrun"/>
    <w:basedOn w:val="a2"/>
    <w:rsid w:val="00BF5B4B"/>
  </w:style>
  <w:style w:type="character" w:customStyle="1" w:styleId="eop">
    <w:name w:val="eop"/>
    <w:basedOn w:val="a2"/>
    <w:rsid w:val="00BF5B4B"/>
  </w:style>
  <w:style w:type="character" w:styleId="afc">
    <w:name w:val="Unresolved Mention"/>
    <w:basedOn w:val="a2"/>
    <w:uiPriority w:val="99"/>
    <w:semiHidden/>
    <w:unhideWhenUsed/>
    <w:rsid w:val="00511477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D40B2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42606A-D74D-4A39-BA81-C3FC412773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4956</TotalTime>
  <Pages>10</Pages>
  <Words>1455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Maxim Shirokov</cp:lastModifiedBy>
  <cp:revision>859</cp:revision>
  <cp:lastPrinted>2019-07-22T11:48:00Z</cp:lastPrinted>
  <dcterms:created xsi:type="dcterms:W3CDTF">2024-01-28T18:07:00Z</dcterms:created>
  <dcterms:modified xsi:type="dcterms:W3CDTF">2025-11-05T16:45:00Z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