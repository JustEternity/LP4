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161A" w14:textId="2A645358" w:rsidR="00BF69CF" w:rsidRPr="00E33339" w:rsidRDefault="00BF69CF" w:rsidP="00E33339">
      <w:pPr>
        <w:ind w:firstLine="0"/>
        <w:rPr>
          <w:b/>
          <w:noProof/>
        </w:rPr>
      </w:pPr>
    </w:p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26776F" w14:paraId="171EF3DA" w14:textId="77777777" w:rsidTr="0026776F">
        <w:trPr>
          <w:jc w:val="right"/>
        </w:trPr>
        <w:tc>
          <w:tcPr>
            <w:tcW w:w="4821" w:type="dxa"/>
          </w:tcPr>
          <w:p w14:paraId="78A88FFE" w14:textId="4AA6C91C" w:rsidR="0026776F" w:rsidRPr="00646136" w:rsidRDefault="0026776F" w:rsidP="00D20820">
            <w:pPr>
              <w:ind w:firstLine="0"/>
            </w:pPr>
          </w:p>
        </w:tc>
        <w:tc>
          <w:tcPr>
            <w:tcW w:w="1162" w:type="dxa"/>
          </w:tcPr>
          <w:p w14:paraId="75A8F17D" w14:textId="77777777" w:rsidR="0026776F" w:rsidRPr="00646136" w:rsidRDefault="0026776F" w:rsidP="00D2082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26776F" w14:paraId="601542A4" w14:textId="77777777" w:rsidTr="0026776F">
        <w:trPr>
          <w:trHeight w:val="2047"/>
          <w:jc w:val="right"/>
        </w:trPr>
        <w:tc>
          <w:tcPr>
            <w:tcW w:w="4821" w:type="dxa"/>
            <w:hideMark/>
          </w:tcPr>
          <w:p w14:paraId="63EBF85B" w14:textId="77777777" w:rsidR="0026776F" w:rsidRDefault="0026776F" w:rsidP="00D20820">
            <w:pPr>
              <w:ind w:firstLine="0"/>
            </w:pPr>
          </w:p>
          <w:p w14:paraId="7168C491" w14:textId="0DD4DF0D" w:rsidR="0070371C" w:rsidRPr="00F62A47" w:rsidRDefault="0070371C" w:rsidP="00D20820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26776F" w:rsidRPr="00646136" w:rsidRDefault="0026776F" w:rsidP="00D2082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6D8F6D6B" w14:textId="01758C08" w:rsidR="00990EAC" w:rsidRDefault="00990EAC" w:rsidP="00990EAC"/>
    <w:p w14:paraId="1589C4A2" w14:textId="2C8F89E0" w:rsidR="00A00224" w:rsidRDefault="00A00224" w:rsidP="00990EAC"/>
    <w:p w14:paraId="16C49403" w14:textId="77777777" w:rsidR="0070371C" w:rsidRDefault="0070371C" w:rsidP="00990EAC"/>
    <w:p w14:paraId="5068CB80" w14:textId="77777777" w:rsidR="0070371C" w:rsidRDefault="0070371C" w:rsidP="00990EAC"/>
    <w:p w14:paraId="2FAAFCE5" w14:textId="77777777" w:rsidR="0070371C" w:rsidRDefault="0070371C" w:rsidP="00990EAC"/>
    <w:p w14:paraId="26A55930" w14:textId="77777777" w:rsidR="0070371C" w:rsidRDefault="0070371C" w:rsidP="00990EAC"/>
    <w:p w14:paraId="3845069C" w14:textId="77777777" w:rsidR="0070371C" w:rsidRDefault="0070371C" w:rsidP="00990EAC"/>
    <w:p w14:paraId="1AC91821" w14:textId="5CCE2B80" w:rsidR="00990EAC" w:rsidRDefault="00E33339" w:rsidP="0013162A">
      <w:pPr>
        <w:ind w:firstLine="0"/>
        <w:jc w:val="center"/>
        <w:rPr>
          <w:b/>
          <w:bCs/>
        </w:rPr>
      </w:pPr>
      <w:r>
        <w:rPr>
          <w:b/>
          <w:bCs/>
        </w:rPr>
        <w:t>Информационная система для взаимодействия официантов и кухни ресторана</w:t>
      </w:r>
    </w:p>
    <w:p w14:paraId="3FBA033A" w14:textId="4F797A50" w:rsidR="00EF554F" w:rsidRPr="00E33339" w:rsidRDefault="00EF554F" w:rsidP="0013162A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пользовател</w:t>
      </w:r>
      <w:r w:rsidR="006C195F">
        <w:rPr>
          <w:b/>
          <w:bCs/>
        </w:rPr>
        <w:t>я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p w14:paraId="2DD731FE" w14:textId="47AD35AC" w:rsidR="00F113BF" w:rsidRDefault="00F113BF" w:rsidP="00303DC8"/>
    <w:p w14:paraId="7A0DA68A" w14:textId="77777777" w:rsidR="0026776F" w:rsidRDefault="0026776F" w:rsidP="00303DC8"/>
    <w:p w14:paraId="39CDF136" w14:textId="77777777" w:rsidR="0026776F" w:rsidRDefault="0026776F" w:rsidP="00303DC8"/>
    <w:p w14:paraId="0BB727FE" w14:textId="77777777" w:rsidR="0026776F" w:rsidRDefault="0026776F" w:rsidP="00303DC8"/>
    <w:p w14:paraId="746B87EF" w14:textId="77777777" w:rsidR="0070371C" w:rsidRDefault="0070371C" w:rsidP="00303DC8"/>
    <w:p w14:paraId="0ABA5B31" w14:textId="77777777" w:rsidR="0026776F" w:rsidRDefault="0026776F" w:rsidP="00303DC8"/>
    <w:p w14:paraId="509911F1" w14:textId="77777777" w:rsidR="0026776F" w:rsidRDefault="0026776F" w:rsidP="00303DC8"/>
    <w:p w14:paraId="3781D690" w14:textId="77777777" w:rsidR="0026776F" w:rsidRDefault="0026776F" w:rsidP="00303DC8"/>
    <w:p w14:paraId="2D3C4151" w14:textId="77777777" w:rsidR="0026776F" w:rsidRDefault="0026776F" w:rsidP="00303DC8"/>
    <w:p w14:paraId="23958776" w14:textId="77777777" w:rsidR="0026776F" w:rsidRDefault="0026776F" w:rsidP="00303DC8"/>
    <w:p w14:paraId="27E9CA1E" w14:textId="77777777" w:rsidR="0026776F" w:rsidRDefault="0026776F" w:rsidP="00303DC8"/>
    <w:p w14:paraId="5AF0DC14" w14:textId="6537C7E0" w:rsidR="00A00224" w:rsidRDefault="00A00224" w:rsidP="00303DC8"/>
    <w:p w14:paraId="5FFDF43C" w14:textId="77777777" w:rsidR="00BF69CF" w:rsidRDefault="00BF69CF" w:rsidP="00D20820">
      <w:pPr>
        <w:ind w:firstLine="0"/>
      </w:pPr>
    </w:p>
    <w:p w14:paraId="53F01F7E" w14:textId="77777777" w:rsidR="00752CBC" w:rsidRDefault="00752CBC" w:rsidP="00F113BF">
      <w:pPr>
        <w:ind w:firstLine="0"/>
        <w:jc w:val="center"/>
      </w:pPr>
    </w:p>
    <w:p w14:paraId="7D0C055B" w14:textId="77777777" w:rsidR="00752CBC" w:rsidRDefault="00752CBC" w:rsidP="00F113BF">
      <w:pPr>
        <w:ind w:firstLine="0"/>
        <w:jc w:val="center"/>
      </w:pPr>
    </w:p>
    <w:p w14:paraId="30B5447C" w14:textId="77777777" w:rsidR="00752CBC" w:rsidRDefault="00752CBC" w:rsidP="00F113BF">
      <w:pPr>
        <w:ind w:firstLine="0"/>
        <w:jc w:val="center"/>
      </w:pPr>
    </w:p>
    <w:p w14:paraId="3334347A" w14:textId="1104F282" w:rsidR="005A4E60" w:rsidRPr="00F113BF" w:rsidRDefault="00752CBC" w:rsidP="00F113BF">
      <w:pPr>
        <w:ind w:firstLine="0"/>
        <w:jc w:val="center"/>
      </w:pPr>
      <w:r>
        <w:t xml:space="preserve">Киров, </w:t>
      </w:r>
      <w:r w:rsidR="00D2756B">
        <w:t>20</w:t>
      </w:r>
      <w:r w:rsidR="005A4E60">
        <w:t>2</w:t>
      </w:r>
      <w:r w:rsidR="007B67B1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bookmarkStart w:id="0" w:name="_Hlk189596792"/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1DF44523" w14:textId="5D349B9C" w:rsidR="00FD337D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99040" w:history="1">
            <w:r w:rsidR="00FD337D" w:rsidRPr="00C95414">
              <w:rPr>
                <w:rStyle w:val="a6"/>
              </w:rPr>
              <w:t>1</w:t>
            </w:r>
            <w:r w:rsidR="00FD337D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D337D" w:rsidRPr="00C95414">
              <w:rPr>
                <w:rStyle w:val="a6"/>
              </w:rPr>
              <w:t>Введение</w:t>
            </w:r>
            <w:r w:rsidR="00FD337D">
              <w:rPr>
                <w:webHidden/>
              </w:rPr>
              <w:tab/>
            </w:r>
            <w:r w:rsidR="00FD337D">
              <w:rPr>
                <w:webHidden/>
              </w:rPr>
              <w:fldChar w:fldCharType="begin"/>
            </w:r>
            <w:r w:rsidR="00FD337D">
              <w:rPr>
                <w:webHidden/>
              </w:rPr>
              <w:instrText xml:space="preserve"> PAGEREF _Toc213099040 \h </w:instrText>
            </w:r>
            <w:r w:rsidR="00FD337D">
              <w:rPr>
                <w:webHidden/>
              </w:rPr>
            </w:r>
            <w:r w:rsidR="00FD337D">
              <w:rPr>
                <w:webHidden/>
              </w:rPr>
              <w:fldChar w:fldCharType="separate"/>
            </w:r>
            <w:r w:rsidR="00FD337D">
              <w:rPr>
                <w:webHidden/>
              </w:rPr>
              <w:t>2</w:t>
            </w:r>
            <w:r w:rsidR="00FD337D">
              <w:rPr>
                <w:webHidden/>
              </w:rPr>
              <w:fldChar w:fldCharType="end"/>
            </w:r>
          </w:hyperlink>
        </w:p>
        <w:p w14:paraId="3F0D1121" w14:textId="057F0BC7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1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356E86A" w14:textId="1A6D08EA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2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Описание возможностей средства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81F2B02" w14:textId="49655F19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3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EC1D95A" w14:textId="3F653FB3" w:rsidR="00FD337D" w:rsidRDefault="00FD337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4" w:history="1">
            <w:r w:rsidRPr="00C95414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DBBFB35" w14:textId="637D052E" w:rsidR="00FD337D" w:rsidRDefault="00FD337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5" w:history="1">
            <w:r w:rsidRPr="00C95414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A0EBDB" w14:textId="0786816E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6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B8514F7" w14:textId="3CC98A89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7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B820A7F" w14:textId="64541A27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8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6D9578C" w14:textId="7FF8F349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9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004C2F" w14:textId="10DA62AB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0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5777500" w14:textId="3C4CB717" w:rsidR="00FD337D" w:rsidRDefault="00FD337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1" w:history="1">
            <w:r w:rsidRPr="00C95414">
              <w:rPr>
                <w:rStyle w:val="a6"/>
              </w:rPr>
              <w:t>3.5.1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2D0573F" w14:textId="5FBE3969" w:rsidR="00FD337D" w:rsidRDefault="00FD337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2" w:history="1">
            <w:r w:rsidRPr="00C95414">
              <w:rPr>
                <w:rStyle w:val="a6"/>
              </w:rPr>
              <w:t>3.5.2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DAFC1FC" w14:textId="5AC5A1CE" w:rsidR="00FD337D" w:rsidRDefault="00FD337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3" w:history="1">
            <w:r w:rsidRPr="00C95414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AB1BFEE" w14:textId="46F5F644" w:rsidR="00FD337D" w:rsidRDefault="00FD337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4" w:history="1">
            <w:r w:rsidRPr="00C95414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01CF011" w14:textId="34204089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5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Требования к функциональным характеристикам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329784" w14:textId="62E16185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6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CEB668B" w14:textId="3E14B4F9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7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DC98FD4" w14:textId="4322BABA" w:rsidR="00FD337D" w:rsidRDefault="00FD337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8" w:history="1">
            <w:r w:rsidRPr="00C954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89F993B" w14:textId="25527D0A" w:rsidR="00FD337D" w:rsidRDefault="00FD337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9" w:history="1">
            <w:r w:rsidRPr="00C95414">
              <w:rPr>
                <w:rStyle w:val="a6"/>
              </w:rPr>
              <w:t>5.4.1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DC67375" w14:textId="06EBF564" w:rsidR="00FD337D" w:rsidRDefault="00FD337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60" w:history="1">
            <w:r w:rsidRPr="00C95414">
              <w:rPr>
                <w:rStyle w:val="a6"/>
              </w:rPr>
              <w:t>5.4.2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1480F44" w14:textId="00D6C3CD" w:rsidR="00FD337D" w:rsidRDefault="00FD337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61" w:history="1">
            <w:r w:rsidRPr="00C95414">
              <w:rPr>
                <w:rStyle w:val="a6"/>
              </w:rPr>
              <w:t>5.4.3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47E93A6" w14:textId="203E2CA4" w:rsidR="00FD337D" w:rsidRDefault="00FD337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62" w:history="1">
            <w:r w:rsidRPr="00C95414">
              <w:rPr>
                <w:rStyle w:val="a6"/>
              </w:rPr>
              <w:t>5.4.4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6F30905" w14:textId="0E9DBD29" w:rsidR="00FD337D" w:rsidRDefault="00FD337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63" w:history="1">
            <w:r w:rsidRPr="00C95414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6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CF0F4E1" w14:textId="54ADC3C1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bookmarkEnd w:id="0" w:displacedByCustomXml="prev"/>
    <w:p w14:paraId="4C94D98C" w14:textId="11ECFD64" w:rsidR="00942927" w:rsidRPr="00B9648D" w:rsidRDefault="005A4E60" w:rsidP="00B9648D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794047BB" w14:textId="05A8DD2F" w:rsidR="00A63893" w:rsidRDefault="00B9648D" w:rsidP="00C10B2D">
      <w:pPr>
        <w:pStyle w:val="1"/>
      </w:pPr>
      <w:bookmarkStart w:id="1" w:name="_Toc213099040"/>
      <w:bookmarkStart w:id="2" w:name="_Toc74526610"/>
      <w:bookmarkStart w:id="3" w:name="_Toc128474254"/>
      <w:r>
        <w:lastRenderedPageBreak/>
        <w:t>Введение</w:t>
      </w:r>
      <w:bookmarkEnd w:id="1"/>
    </w:p>
    <w:p w14:paraId="3A31FEB1" w14:textId="42D1D6F0" w:rsidR="00737D6D" w:rsidRDefault="00A264BB" w:rsidP="00737D6D">
      <w:r>
        <w:t>В настоящем документе представлено руководство пользователя к системе для взаимодействия официантов и кухни ресторана</w:t>
      </w:r>
      <w:r w:rsidR="00665147">
        <w:t xml:space="preserve"> (далее – автоматизированная система)</w:t>
      </w:r>
      <w:r>
        <w:t>.</w:t>
      </w:r>
    </w:p>
    <w:p w14:paraId="6091C488" w14:textId="6219228A" w:rsidR="004A62E8" w:rsidRDefault="004A62E8" w:rsidP="00737D6D">
      <w:r>
        <w:t xml:space="preserve">Настоящее руководство содержит информацию о области и условиях применения, возможностях системы, </w:t>
      </w:r>
      <w:r w:rsidR="00D71BD3">
        <w:t>необходимых процессах для подготовки к работе, а также действиях при возникновении аварийных ситуаций</w:t>
      </w:r>
      <w:r w:rsidR="001720B3">
        <w:t>.</w:t>
      </w:r>
    </w:p>
    <w:p w14:paraId="25D06589" w14:textId="38CB8451" w:rsidR="00FD20EF" w:rsidRDefault="00FD20EF" w:rsidP="00FD20EF">
      <w:pPr>
        <w:pStyle w:val="2"/>
        <w:tabs>
          <w:tab w:val="num" w:pos="964"/>
        </w:tabs>
        <w:ind w:left="0" w:firstLine="851"/>
      </w:pPr>
      <w:bookmarkStart w:id="4" w:name="_Toc213099041"/>
      <w:r>
        <w:t>Область применения</w:t>
      </w:r>
      <w:bookmarkEnd w:id="4"/>
    </w:p>
    <w:p w14:paraId="2F41BD1B" w14:textId="0FD254D2" w:rsidR="00184D81" w:rsidRPr="00184D81" w:rsidRDefault="00241BFF" w:rsidP="00184D81">
      <w:r>
        <w:t>С</w:t>
      </w:r>
      <w:r w:rsidR="00184D81" w:rsidRPr="00184D81">
        <w:t>истем</w:t>
      </w:r>
      <w:r>
        <w:t>а</w:t>
      </w:r>
      <w:r w:rsidR="00184D81" w:rsidRPr="00184D81">
        <w:t xml:space="preserve"> автоматизации взаимодействия между официантами и кухней</w:t>
      </w:r>
      <w:r w:rsidR="005347AD">
        <w:t xml:space="preserve"> предназначена для использования </w:t>
      </w:r>
      <w:r w:rsidR="00370E08">
        <w:t xml:space="preserve">в </w:t>
      </w:r>
      <w:r w:rsidR="00D91008">
        <w:t>условиях ресторанов и иных учреждениях общественного питания с формой обслуживания у столика</w:t>
      </w:r>
      <w:r w:rsidR="00184D81" w:rsidRPr="00184D81">
        <w:t>.</w:t>
      </w:r>
    </w:p>
    <w:p w14:paraId="7EB23B75" w14:textId="56CAA831" w:rsidR="00FD20EF" w:rsidRDefault="00FD20EF" w:rsidP="00FD20EF">
      <w:pPr>
        <w:pStyle w:val="2"/>
        <w:tabs>
          <w:tab w:val="num" w:pos="964"/>
        </w:tabs>
        <w:ind w:left="0" w:firstLine="851"/>
      </w:pPr>
      <w:bookmarkStart w:id="5" w:name="_Toc213099042"/>
      <w:r>
        <w:t>Описание возможностей средства автоматизации</w:t>
      </w:r>
      <w:bookmarkEnd w:id="5"/>
    </w:p>
    <w:p w14:paraId="1C60A0A6" w14:textId="13658395" w:rsidR="004B7FBE" w:rsidRDefault="004B7FBE" w:rsidP="007D3F25">
      <w:r>
        <w:t>Система предоставляет возможность авторизации с ролями: администратор, официант, повар.</w:t>
      </w:r>
    </w:p>
    <w:p w14:paraId="5410CFD9" w14:textId="2B4BB0C3" w:rsidR="007D3F25" w:rsidRDefault="007D3F25" w:rsidP="00912B15">
      <w:r>
        <w:t xml:space="preserve">Система представляет </w:t>
      </w:r>
      <w:r w:rsidR="007C70C7">
        <w:t>администратору</w:t>
      </w:r>
      <w:r>
        <w:t xml:space="preserve"> следующие возможности:</w:t>
      </w:r>
    </w:p>
    <w:p w14:paraId="420B6E4C" w14:textId="571C0E58" w:rsidR="007D3F25" w:rsidRDefault="007D3F25" w:rsidP="007D3F25">
      <w:pPr>
        <w:pStyle w:val="a0"/>
      </w:pPr>
      <w:r>
        <w:t xml:space="preserve">управление </w:t>
      </w:r>
      <w:r w:rsidR="004B7FBE">
        <w:t>аккаунтами официа</w:t>
      </w:r>
      <w:r w:rsidR="00912B15">
        <w:t>нтов;</w:t>
      </w:r>
    </w:p>
    <w:p w14:paraId="5EFAD25E" w14:textId="0C5F404D" w:rsidR="00912B15" w:rsidRDefault="00912B15" w:rsidP="007D3F25">
      <w:pPr>
        <w:pStyle w:val="a0"/>
      </w:pPr>
      <w:r>
        <w:t>редактирование меню;</w:t>
      </w:r>
    </w:p>
    <w:p w14:paraId="56176A08" w14:textId="4F9EA276" w:rsidR="00912B15" w:rsidRDefault="00912B15" w:rsidP="007D3F25">
      <w:pPr>
        <w:pStyle w:val="a0"/>
      </w:pPr>
      <w:r>
        <w:t>редактирование карты расположения столов;</w:t>
      </w:r>
    </w:p>
    <w:p w14:paraId="7FAD07DC" w14:textId="0D072BAD" w:rsidR="00912B15" w:rsidRDefault="00912B15" w:rsidP="007D3F25">
      <w:pPr>
        <w:pStyle w:val="a0"/>
      </w:pPr>
      <w:r>
        <w:t>просмотр текущих заказов;</w:t>
      </w:r>
    </w:p>
    <w:p w14:paraId="4FC5335D" w14:textId="6C2032CC" w:rsidR="00912B15" w:rsidRDefault="00912B15" w:rsidP="007D3F25">
      <w:pPr>
        <w:pStyle w:val="a0"/>
      </w:pPr>
      <w:r>
        <w:t>получение статистики о работе официантов.</w:t>
      </w:r>
    </w:p>
    <w:p w14:paraId="5CCFA98D" w14:textId="7BBEDC42" w:rsidR="00A00169" w:rsidRDefault="00A00169" w:rsidP="00A00169">
      <w:r>
        <w:t>Система предоставляет официанту следующие возможности:</w:t>
      </w:r>
    </w:p>
    <w:p w14:paraId="0F6350F0" w14:textId="185DDC35" w:rsidR="00A00169" w:rsidRDefault="00F84BBD" w:rsidP="00A00169">
      <w:pPr>
        <w:pStyle w:val="a0"/>
      </w:pPr>
      <w:r>
        <w:t>создание, просмотр и редактирование заказов с привязкой к столу на карте</w:t>
      </w:r>
      <w:r w:rsidR="00DB5929">
        <w:t>, а также добавление комментариев к блюдам</w:t>
      </w:r>
      <w:r w:rsidR="00E97F31">
        <w:t xml:space="preserve"> в заказе</w:t>
      </w:r>
      <w:r>
        <w:t>;</w:t>
      </w:r>
    </w:p>
    <w:p w14:paraId="6C694D3F" w14:textId="17D366D0" w:rsidR="00F84BBD" w:rsidRDefault="00F84BBD" w:rsidP="00A00169">
      <w:pPr>
        <w:pStyle w:val="a0"/>
      </w:pPr>
      <w:r>
        <w:t>просмотр статусов блюд в заказе</w:t>
      </w:r>
      <w:r w:rsidR="00063FF3">
        <w:t>;</w:t>
      </w:r>
    </w:p>
    <w:p w14:paraId="5E10EDED" w14:textId="5FDB107A" w:rsidR="00063FF3" w:rsidRDefault="00063FF3" w:rsidP="00A00169">
      <w:pPr>
        <w:pStyle w:val="a0"/>
      </w:pPr>
      <w:r>
        <w:t>изменение статусов столов при начале/окончании обслуживания клиентов.</w:t>
      </w:r>
    </w:p>
    <w:p w14:paraId="09DF3DFA" w14:textId="46486E9E" w:rsidR="00493401" w:rsidRPr="007D3F25" w:rsidRDefault="00063FF3" w:rsidP="00493401">
      <w:r>
        <w:t xml:space="preserve">Система предоставляет повару </w:t>
      </w:r>
      <w:r w:rsidR="00493401">
        <w:t>возможность при помощи голосовых команд просмотреть комментарий к блюду и изменить его статус приготовления</w:t>
      </w:r>
      <w:r w:rsidR="00C81B9B">
        <w:t>.</w:t>
      </w:r>
    </w:p>
    <w:p w14:paraId="104B07B0" w14:textId="6FD5D705" w:rsidR="00FD20EF" w:rsidRDefault="00FD20EF" w:rsidP="00FD20EF">
      <w:pPr>
        <w:pStyle w:val="2"/>
        <w:tabs>
          <w:tab w:val="num" w:pos="964"/>
        </w:tabs>
        <w:ind w:left="0" w:firstLine="851"/>
      </w:pPr>
      <w:bookmarkStart w:id="6" w:name="_Toc213099043"/>
      <w:r>
        <w:t>Уровень подготовки пользователя</w:t>
      </w:r>
      <w:bookmarkEnd w:id="6"/>
    </w:p>
    <w:p w14:paraId="4440CC0A" w14:textId="7FAFFE37" w:rsidR="00325329" w:rsidRPr="00737D6D" w:rsidRDefault="00760B4A" w:rsidP="006748F5">
      <w:r>
        <w:t xml:space="preserve">Пользователь автоматизированной системы должен </w:t>
      </w:r>
      <w:r w:rsidR="00A90FF0">
        <w:t xml:space="preserve">обладать базовыми навыками использования </w:t>
      </w:r>
      <w:r w:rsidR="00397299">
        <w:t xml:space="preserve">мобильного </w:t>
      </w:r>
      <w:r w:rsidR="00A90FF0">
        <w:t>устройств</w:t>
      </w:r>
      <w:r w:rsidR="00397299">
        <w:t>а</w:t>
      </w:r>
      <w:r w:rsidR="00A90FF0">
        <w:t>.</w:t>
      </w:r>
    </w:p>
    <w:p w14:paraId="63A1A4BE" w14:textId="21AAA366" w:rsidR="00A82498" w:rsidRDefault="002B5659" w:rsidP="00A82498">
      <w:pPr>
        <w:pStyle w:val="1"/>
      </w:pPr>
      <w:bookmarkStart w:id="7" w:name="_Toc213099044"/>
      <w:r>
        <w:lastRenderedPageBreak/>
        <w:t>Назначение и условия применения</w:t>
      </w:r>
      <w:bookmarkEnd w:id="7"/>
    </w:p>
    <w:p w14:paraId="0FC1186E" w14:textId="7A108F39" w:rsidR="009E722F" w:rsidRDefault="009E722F" w:rsidP="009E722F">
      <w:r>
        <w:t>Система предназначена для</w:t>
      </w:r>
      <w:r w:rsidR="007922CB">
        <w:t xml:space="preserve"> </w:t>
      </w:r>
      <w:r>
        <w:t xml:space="preserve">автоматизации приема заказов от гостей, передачи заказов на кухню, </w:t>
      </w:r>
      <w:r w:rsidR="00AF70B2" w:rsidRPr="00AF70B2">
        <w:t xml:space="preserve">отслеживания статусов приготовления блюд, управления занятостью столов, </w:t>
      </w:r>
      <w:r w:rsidR="00AF70B2">
        <w:t>управления</w:t>
      </w:r>
      <w:r w:rsidR="00AF70B2" w:rsidRPr="00AF70B2">
        <w:t xml:space="preserve"> меню и анализа работы персонала.</w:t>
      </w:r>
    </w:p>
    <w:p w14:paraId="4EF1D6A8" w14:textId="16839F7D" w:rsidR="0050532F" w:rsidRDefault="00A6528C" w:rsidP="0050532F">
      <w:r>
        <w:t>Для использования автоматизированной системы устройство должно удовлетворять следующим минимальным системным требованиям:</w:t>
      </w:r>
    </w:p>
    <w:p w14:paraId="6E93F0B5" w14:textId="77777777" w:rsidR="00A6528C" w:rsidRPr="006B3830" w:rsidRDefault="00A6528C" w:rsidP="00A6528C">
      <w:pPr>
        <w:pStyle w:val="a0"/>
      </w:pPr>
      <w:r>
        <w:t xml:space="preserve">4-ядерный </w:t>
      </w:r>
      <w:r>
        <w:rPr>
          <w:lang w:val="en-US"/>
        </w:rPr>
        <w:t>CPU</w:t>
      </w:r>
      <w:r w:rsidRPr="006B3830">
        <w:t>;</w:t>
      </w:r>
    </w:p>
    <w:p w14:paraId="3C8640F9" w14:textId="77777777" w:rsidR="00A6528C" w:rsidRPr="006B3830" w:rsidRDefault="00A6528C" w:rsidP="00A6528C">
      <w:pPr>
        <w:pStyle w:val="a0"/>
      </w:pPr>
      <w:r w:rsidRPr="006B3830">
        <w:t>32 ГБ встроенн</w:t>
      </w:r>
      <w:r>
        <w:t>ой</w:t>
      </w:r>
      <w:r w:rsidRPr="006B3830">
        <w:t xml:space="preserve"> памяти;</w:t>
      </w:r>
    </w:p>
    <w:p w14:paraId="0577559F" w14:textId="77777777" w:rsidR="00A6528C" w:rsidRPr="006B3830" w:rsidRDefault="00A6528C" w:rsidP="00A6528C">
      <w:pPr>
        <w:pStyle w:val="a0"/>
      </w:pPr>
      <w:r w:rsidRPr="006B3830">
        <w:t>диагональ экрана 8 дюймов;</w:t>
      </w:r>
    </w:p>
    <w:p w14:paraId="4E1C5AFA" w14:textId="77777777" w:rsidR="00A6528C" w:rsidRDefault="00A6528C" w:rsidP="00A6528C">
      <w:pPr>
        <w:pStyle w:val="a0"/>
      </w:pPr>
      <w:r w:rsidRPr="006B3830">
        <w:t>оперативная память объемом 4 Гб;</w:t>
      </w:r>
    </w:p>
    <w:p w14:paraId="30DAF4B9" w14:textId="77777777" w:rsidR="00A6528C" w:rsidRPr="006B3830" w:rsidRDefault="00A6528C" w:rsidP="00A6528C">
      <w:pPr>
        <w:pStyle w:val="a0"/>
      </w:pPr>
      <w:r>
        <w:t>наличие микрофона;</w:t>
      </w:r>
    </w:p>
    <w:p w14:paraId="5AEB371F" w14:textId="77777777" w:rsidR="00A6528C" w:rsidRPr="006B3830" w:rsidRDefault="00A6528C" w:rsidP="00A6528C">
      <w:pPr>
        <w:pStyle w:val="a0"/>
      </w:pPr>
      <w:r w:rsidRPr="006B3830">
        <w:t>подключение к сети Интернет.</w:t>
      </w:r>
    </w:p>
    <w:p w14:paraId="1AD0E154" w14:textId="77777777" w:rsidR="00A6528C" w:rsidRDefault="00A6528C" w:rsidP="0050532F"/>
    <w:p w14:paraId="38600864" w14:textId="44543900" w:rsidR="00592879" w:rsidRDefault="0026703C" w:rsidP="00592879">
      <w:pPr>
        <w:pStyle w:val="1"/>
      </w:pPr>
      <w:bookmarkStart w:id="8" w:name="_Toc213099045"/>
      <w:r>
        <w:lastRenderedPageBreak/>
        <w:t>Подготовка к работе</w:t>
      </w:r>
      <w:bookmarkEnd w:id="8"/>
    </w:p>
    <w:p w14:paraId="57284AE1" w14:textId="30A20B16" w:rsidR="00942927" w:rsidRPr="00942927" w:rsidRDefault="00942927" w:rsidP="00942927">
      <w:r>
        <w:t xml:space="preserve">В данном разделе представлены основные </w:t>
      </w:r>
      <w:r w:rsidR="007A2D4D">
        <w:t>данные о способах распространения, загрузки и проверки работоспособности автоматизированной системы</w:t>
      </w:r>
      <w:r>
        <w:t>.</w:t>
      </w:r>
    </w:p>
    <w:p w14:paraId="41078D8B" w14:textId="09F69FB8" w:rsidR="00F91124" w:rsidRDefault="005A1131" w:rsidP="002871B7">
      <w:pPr>
        <w:pStyle w:val="2"/>
        <w:tabs>
          <w:tab w:val="num" w:pos="964"/>
        </w:tabs>
        <w:ind w:left="0" w:firstLine="851"/>
      </w:pPr>
      <w:r>
        <w:t>Состав и содержание носителя данных, содержащего загружаемую программу</w:t>
      </w:r>
    </w:p>
    <w:p w14:paraId="1505C27B" w14:textId="638CB005" w:rsidR="00942927" w:rsidRPr="00341F76" w:rsidRDefault="0050560F" w:rsidP="00942927">
      <w:r>
        <w:t xml:space="preserve">Приложение распространяется в формате </w:t>
      </w:r>
      <w:r>
        <w:rPr>
          <w:lang w:val="en-US"/>
        </w:rPr>
        <w:t>apk</w:t>
      </w:r>
      <w:r>
        <w:t xml:space="preserve">-файла для ОС </w:t>
      </w:r>
      <w:r>
        <w:rPr>
          <w:lang w:val="en-US"/>
        </w:rPr>
        <w:t>Android</w:t>
      </w:r>
      <w:r w:rsidR="00134E8E">
        <w:t xml:space="preserve"> и</w:t>
      </w:r>
      <w:r w:rsidR="00341F76">
        <w:t xml:space="preserve"> чере</w:t>
      </w:r>
      <w:r w:rsidR="00134E8E">
        <w:t>з</w:t>
      </w:r>
      <w:r w:rsidR="00341F76">
        <w:t xml:space="preserve"> официальные магазины приложений </w:t>
      </w:r>
      <w:r w:rsidR="00341F76">
        <w:rPr>
          <w:lang w:val="en-US"/>
        </w:rPr>
        <w:t>App</w:t>
      </w:r>
      <w:r w:rsidR="00341F76" w:rsidRPr="00341F76">
        <w:t xml:space="preserve"> </w:t>
      </w:r>
      <w:r w:rsidR="00341F76">
        <w:rPr>
          <w:lang w:val="en-US"/>
        </w:rPr>
        <w:t>Store</w:t>
      </w:r>
      <w:r w:rsidR="00341F76" w:rsidRPr="00341F76">
        <w:t xml:space="preserve"> </w:t>
      </w:r>
      <w:r w:rsidR="00341F76">
        <w:t xml:space="preserve">и </w:t>
      </w:r>
      <w:r w:rsidR="00341F76">
        <w:rPr>
          <w:lang w:val="en-US"/>
        </w:rPr>
        <w:t>Google</w:t>
      </w:r>
      <w:r w:rsidR="00341F76" w:rsidRPr="00341F76">
        <w:t xml:space="preserve"> </w:t>
      </w:r>
      <w:r w:rsidR="00341F76">
        <w:rPr>
          <w:lang w:val="en-US"/>
        </w:rPr>
        <w:t>Play</w:t>
      </w:r>
      <w:r w:rsidR="00341F76">
        <w:t>.</w:t>
      </w:r>
    </w:p>
    <w:p w14:paraId="4D0F4268" w14:textId="155D87DC" w:rsidR="00A52CF3" w:rsidRDefault="005A1131" w:rsidP="002871B7">
      <w:pPr>
        <w:pStyle w:val="2"/>
        <w:tabs>
          <w:tab w:val="num" w:pos="964"/>
        </w:tabs>
        <w:ind w:left="0" w:firstLine="851"/>
      </w:pPr>
      <w:r>
        <w:t>Порядок загрузки программ и данных</w:t>
      </w:r>
    </w:p>
    <w:p w14:paraId="32C67625" w14:textId="58AC4BF1" w:rsidR="00942927" w:rsidRPr="00942927" w:rsidRDefault="00CC6190" w:rsidP="009735EF">
      <w:r>
        <w:t xml:space="preserve">Для использования автоматизированной системы необходимо установить ее на устройство из магазина приложений или через </w:t>
      </w:r>
      <w:r>
        <w:rPr>
          <w:lang w:val="en-US"/>
        </w:rPr>
        <w:t>apk</w:t>
      </w:r>
      <w:r>
        <w:t>-файл. Необходимые для работы системы данные загрузятся автоматически при запуске приложения.</w:t>
      </w:r>
    </w:p>
    <w:p w14:paraId="6B6415E6" w14:textId="5A37A4EC" w:rsidR="00942927" w:rsidRDefault="005A1131" w:rsidP="002871B7">
      <w:pPr>
        <w:pStyle w:val="2"/>
        <w:tabs>
          <w:tab w:val="num" w:pos="964"/>
        </w:tabs>
        <w:ind w:left="0" w:firstLine="851"/>
      </w:pPr>
      <w:r>
        <w:t>Порядок проверки работоспособности</w:t>
      </w:r>
    </w:p>
    <w:p w14:paraId="397EB168" w14:textId="4AF16190" w:rsidR="00942927" w:rsidRPr="00942927" w:rsidRDefault="005535FE" w:rsidP="00B77BD2">
      <w:r>
        <w:t xml:space="preserve">После проведения установки программы необходимо </w:t>
      </w:r>
      <w:r w:rsidR="00F93EA5">
        <w:t>запустить приложение и убедиться в корректном отображении</w:t>
      </w:r>
      <w:r w:rsidR="001915D2">
        <w:t xml:space="preserve"> разделов приложения и отображения </w:t>
      </w:r>
      <w:r w:rsidR="00422491">
        <w:t>в</w:t>
      </w:r>
      <w:r w:rsidR="001915D2">
        <w:t xml:space="preserve"> них информации.</w:t>
      </w:r>
    </w:p>
    <w:p w14:paraId="41CED6DE" w14:textId="0A34DEDA" w:rsidR="00592879" w:rsidRDefault="00A625E5" w:rsidP="00E61B22">
      <w:pPr>
        <w:pStyle w:val="1"/>
      </w:pPr>
      <w:bookmarkStart w:id="9" w:name="_Toc213099053"/>
      <w:r>
        <w:lastRenderedPageBreak/>
        <w:t>Описание операций</w:t>
      </w:r>
      <w:bookmarkEnd w:id="9"/>
    </w:p>
    <w:p w14:paraId="3710FD3C" w14:textId="3BC38966" w:rsidR="00D26BC1" w:rsidRDefault="00561989" w:rsidP="005E6FE2">
      <w:r>
        <w:t xml:space="preserve">Информационная система для взаимодействия официантов и кухни ресторана предоставляет возможность реализации следующих </w:t>
      </w:r>
      <w:r w:rsidR="00B2424A">
        <w:t xml:space="preserve">общих </w:t>
      </w:r>
      <w:r>
        <w:t>операций:</w:t>
      </w:r>
    </w:p>
    <w:p w14:paraId="45A20AA4" w14:textId="3CA48772" w:rsidR="00561989" w:rsidRDefault="00D60489" w:rsidP="00561989">
      <w:pPr>
        <w:pStyle w:val="a0"/>
      </w:pPr>
      <w:r>
        <w:t>авторизация в системе с возможными ролями: администратор, официант, повар</w:t>
      </w:r>
      <w:r w:rsidR="005E37AD">
        <w:t>;</w:t>
      </w:r>
    </w:p>
    <w:p w14:paraId="322FD978" w14:textId="60D2C110" w:rsidR="005E37AD" w:rsidRDefault="005E37AD" w:rsidP="00561989">
      <w:pPr>
        <w:pStyle w:val="a0"/>
      </w:pPr>
      <w:r>
        <w:t>просмотр списка заказанных блюд.</w:t>
      </w:r>
    </w:p>
    <w:p w14:paraId="76A42979" w14:textId="4764CD7A" w:rsidR="00237A85" w:rsidRDefault="00237A85" w:rsidP="00237A85">
      <w:r>
        <w:t>Для администратора доступны следующие операции:</w:t>
      </w:r>
    </w:p>
    <w:p w14:paraId="010BE426" w14:textId="0B891986" w:rsidR="00237A85" w:rsidRDefault="00237A85" w:rsidP="00237A85">
      <w:pPr>
        <w:pStyle w:val="a0"/>
      </w:pPr>
      <w:r>
        <w:t>управление меню;</w:t>
      </w:r>
    </w:p>
    <w:p w14:paraId="3F8BC74D" w14:textId="274E0221" w:rsidR="00237A85" w:rsidRDefault="00237A85" w:rsidP="00237A85">
      <w:pPr>
        <w:pStyle w:val="a0"/>
      </w:pPr>
      <w:r>
        <w:t>управление схемой расположения столов;</w:t>
      </w:r>
    </w:p>
    <w:p w14:paraId="03D88636" w14:textId="1E638FB6" w:rsidR="00237A85" w:rsidRDefault="00237A85" w:rsidP="00237A85">
      <w:pPr>
        <w:pStyle w:val="a0"/>
      </w:pPr>
      <w:r>
        <w:t xml:space="preserve">управление </w:t>
      </w:r>
      <w:r w:rsidR="00D76EED">
        <w:t>учетными записями</w:t>
      </w:r>
      <w:r>
        <w:t xml:space="preserve"> официантов</w:t>
      </w:r>
      <w:r w:rsidR="00D76EED">
        <w:t>;</w:t>
      </w:r>
    </w:p>
    <w:p w14:paraId="754AF844" w14:textId="2E128D2A" w:rsidR="00237A85" w:rsidRDefault="00237A85" w:rsidP="00237A85">
      <w:pPr>
        <w:pStyle w:val="a0"/>
      </w:pPr>
      <w:r>
        <w:t xml:space="preserve">просмотр </w:t>
      </w:r>
      <w:r w:rsidR="00D76EED">
        <w:t>списка текущих заказанных блюд;</w:t>
      </w:r>
    </w:p>
    <w:p w14:paraId="543FE3FC" w14:textId="013293BE" w:rsidR="00D76EED" w:rsidRDefault="00D76EED" w:rsidP="00D76EED">
      <w:pPr>
        <w:pStyle w:val="a0"/>
      </w:pPr>
      <w:r>
        <w:t>получение статистики о работе официантов с возможностью фильтрации по дате и списку официантов.</w:t>
      </w:r>
    </w:p>
    <w:p w14:paraId="09B6E8BB" w14:textId="0F0B973D" w:rsidR="00D76EED" w:rsidRDefault="00D76EED" w:rsidP="00D76EED">
      <w:r>
        <w:t>Для повара доступны операции навигации по списку заказанных блюд, просмотра комментариев к блюду и изменение статуса приготовления блюда (создан/в работе/приготовлен) при помощи голосовых команд.</w:t>
      </w:r>
    </w:p>
    <w:p w14:paraId="51DA2ECA" w14:textId="704A5382" w:rsidR="00754921" w:rsidRDefault="00754921" w:rsidP="00D76EED">
      <w:r>
        <w:t>Для официанта в системе доступны следующие операции</w:t>
      </w:r>
      <w:r w:rsidR="00BB0E62">
        <w:t>:</w:t>
      </w:r>
    </w:p>
    <w:p w14:paraId="3A3F1C37" w14:textId="39988103" w:rsidR="00BB0E62" w:rsidRDefault="00BB0E62" w:rsidP="00BB0E62">
      <w:pPr>
        <w:pStyle w:val="a0"/>
      </w:pPr>
      <w:r>
        <w:t>создание/редактирование заказа для одного или нескольких столов;</w:t>
      </w:r>
    </w:p>
    <w:p w14:paraId="767B4A50" w14:textId="0DD1EA55" w:rsidR="00BB0E62" w:rsidRDefault="00BB0E62" w:rsidP="00BB0E62">
      <w:pPr>
        <w:pStyle w:val="a0"/>
      </w:pPr>
      <w:r>
        <w:t>просмотр списка блюд в заказе и их статусов приготовления;</w:t>
      </w:r>
    </w:p>
    <w:p w14:paraId="22574C92" w14:textId="62FAB38F" w:rsidR="00BB0E62" w:rsidRDefault="00BB0E62" w:rsidP="00BB0E62">
      <w:pPr>
        <w:pStyle w:val="a0"/>
      </w:pPr>
      <w:r>
        <w:t>автоматическое изменение статуса занятости стола на схеме зала при начале/окончании обслуживания клиентов.</w:t>
      </w:r>
    </w:p>
    <w:p w14:paraId="3C9FA2FA" w14:textId="75A73B66" w:rsidR="00EA3180" w:rsidRDefault="00EA3180" w:rsidP="00EA3180">
      <w:r>
        <w:t>Для выполнения описанных операций необходима успешная авторизация под соответствующей ролью.</w:t>
      </w:r>
    </w:p>
    <w:p w14:paraId="14CE0589" w14:textId="43888FA7" w:rsidR="00A80DEC" w:rsidRDefault="00A80DEC" w:rsidP="00EA3180">
      <w:r>
        <w:t>Далее приведено описание выполняемых действий для проведения основных операций в автоматизированной системе</w:t>
      </w:r>
      <w:r w:rsidR="00046DA5">
        <w:t>.</w:t>
      </w:r>
    </w:p>
    <w:p w14:paraId="211046D7" w14:textId="06FF818A" w:rsidR="00046DA5" w:rsidRDefault="00046DA5" w:rsidP="00EA3180">
      <w:r>
        <w:t>Авторизация проводится в окне входа в систему (рисунок 1).</w:t>
      </w:r>
      <w:r w:rsidR="00EC7FC2">
        <w:t xml:space="preserve"> Для его открытия необходимо запустить приложение.</w:t>
      </w:r>
    </w:p>
    <w:p w14:paraId="4964AE8C" w14:textId="77777777" w:rsidR="00046DA5" w:rsidRDefault="00046DA5" w:rsidP="00046DA5">
      <w:pPr>
        <w:keepNext/>
        <w:ind w:firstLine="0"/>
        <w:jc w:val="center"/>
      </w:pPr>
      <w:r w:rsidRPr="00682043">
        <w:rPr>
          <w:noProof/>
        </w:rPr>
        <w:lastRenderedPageBreak/>
        <w:drawing>
          <wp:inline distT="0" distB="0" distL="0" distR="0" wp14:anchorId="410D967A" wp14:editId="4152A3C2">
            <wp:extent cx="2764800" cy="3960000"/>
            <wp:effectExtent l="0" t="0" r="0" b="2540"/>
            <wp:docPr id="71453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3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48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018F" w14:textId="74614307" w:rsidR="00046DA5" w:rsidRDefault="00046DA5" w:rsidP="00046DA5">
      <w:pPr>
        <w:pStyle w:val="a9"/>
        <w:spacing w:after="0" w:line="360" w:lineRule="auto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</w:t>
      </w:r>
      <w:r>
        <w:t>Ф</w:t>
      </w:r>
      <w:r>
        <w:t>орм</w:t>
      </w:r>
      <w:r w:rsidR="007B3561">
        <w:t>а</w:t>
      </w:r>
      <w:r>
        <w:t xml:space="preserve"> авторизации</w:t>
      </w:r>
    </w:p>
    <w:p w14:paraId="563ECE28" w14:textId="5F3FEA42" w:rsidR="00046DA5" w:rsidRDefault="00D2353F" w:rsidP="00EA3180">
      <w:r>
        <w:t>Для проведения авторизации необходимо ввести в поле 1 логин пользователя и в поле 2 пароль, а затем нажать на кнопку «Вход».</w:t>
      </w:r>
      <w:r w:rsidR="00281BD1">
        <w:t xml:space="preserve"> После обработки введенных данных система отобразит все доступные разделы</w:t>
      </w:r>
      <w:r w:rsidR="000F0D2F">
        <w:t xml:space="preserve"> и функции</w:t>
      </w:r>
      <w:r w:rsidR="00281BD1">
        <w:t xml:space="preserve"> для роли</w:t>
      </w:r>
      <w:r w:rsidR="001A70C7">
        <w:t>,</w:t>
      </w:r>
      <w:r w:rsidR="00281BD1">
        <w:t xml:space="preserve"> в которую был осуществлен вход.</w:t>
      </w:r>
      <w:r w:rsidR="001A70C7">
        <w:t xml:space="preserve"> При некорректных данных для входа система не позволит получить доступ к ее функциям.</w:t>
      </w:r>
    </w:p>
    <w:p w14:paraId="44D5F50D" w14:textId="08333817" w:rsidR="004A531A" w:rsidRDefault="00011F71" w:rsidP="00EA3180">
      <w:r>
        <w:t>Для редактирования меню необходимо войти в систему с ролью</w:t>
      </w:r>
      <w:r w:rsidR="007806E4">
        <w:t xml:space="preserve"> «А</w:t>
      </w:r>
      <w:r>
        <w:t>дминистратор</w:t>
      </w:r>
      <w:r w:rsidR="007806E4">
        <w:t>»</w:t>
      </w:r>
      <w:r>
        <w:t xml:space="preserve"> и открыть соответствующий раздел</w:t>
      </w:r>
      <w:r w:rsidR="006242FD">
        <w:t xml:space="preserve"> (рисунок 2)</w:t>
      </w:r>
      <w:r>
        <w:t>.</w:t>
      </w:r>
    </w:p>
    <w:p w14:paraId="04BB2A9E" w14:textId="77777777" w:rsidR="00011F71" w:rsidRDefault="00011F71" w:rsidP="00011F71">
      <w:pPr>
        <w:keepNext/>
        <w:ind w:firstLine="0"/>
        <w:jc w:val="center"/>
      </w:pPr>
      <w:r w:rsidRPr="00682043">
        <w:rPr>
          <w:noProof/>
        </w:rPr>
        <w:lastRenderedPageBreak/>
        <w:drawing>
          <wp:inline distT="0" distB="0" distL="0" distR="0" wp14:anchorId="170BAF07" wp14:editId="36464FF3">
            <wp:extent cx="2755946" cy="3960000"/>
            <wp:effectExtent l="0" t="0" r="6350" b="2540"/>
            <wp:docPr id="188651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5666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4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45A3" w14:textId="29EF6FD0" w:rsidR="00011F71" w:rsidRPr="000C4EA7" w:rsidRDefault="00011F71" w:rsidP="000C4EA7">
      <w:pPr>
        <w:pStyle w:val="a9"/>
        <w:spacing w:after="0" w:line="360" w:lineRule="auto"/>
        <w:rPr>
          <w:highlight w:val="yellow"/>
        </w:rPr>
      </w:pPr>
      <w:r>
        <w:t xml:space="preserve">Рисунок </w:t>
      </w:r>
      <w:r w:rsidR="001F394E">
        <w:t>2</w:t>
      </w:r>
      <w:r>
        <w:t xml:space="preserve"> – </w:t>
      </w:r>
      <w:r w:rsidR="00DA647A">
        <w:t>Экранная ф</w:t>
      </w:r>
      <w:r>
        <w:t>орм</w:t>
      </w:r>
      <w:r w:rsidR="00DA647A">
        <w:t>а</w:t>
      </w:r>
      <w:r>
        <w:t xml:space="preserve"> меню</w:t>
      </w:r>
    </w:p>
    <w:p w14:paraId="50FDFCBC" w14:textId="4F0AA74A" w:rsidR="00011F71" w:rsidRDefault="00725085" w:rsidP="00EA3180">
      <w:r>
        <w:t>В данном окне в поле 1 отображаются категории меню, а в поле 3 текущая просматриваемая категория. Для добавления позиции/категории меню необходимо нажать на кнопку 2 и заполнить данные в специальном окне, после чего нажать кнопку «Сохранить». Созданная позиция меню отобразится в списке блюд (поле 4). Для редактирования и удаления позиций из меню необходимо совершить «свайп» нужной записи влево и нажать на соответствующую кнопку. Редактирование/удаление категории осуществляется при двойном клике по полю 3.</w:t>
      </w:r>
    </w:p>
    <w:p w14:paraId="30A9FF7D" w14:textId="75EA0DB0" w:rsidR="00011F71" w:rsidRDefault="007806E4" w:rsidP="00EA3180">
      <w:r>
        <w:t xml:space="preserve">Для редактирования схемы расположения столов в системе также необходима авторизация в системе под ролью </w:t>
      </w:r>
      <w:r w:rsidR="00436F8C">
        <w:t>«Администратор». Редактирование осуществляется при переходе в раздел «Схема зала» и нажатии на кнопку «Редактировать». После этого откроется окно</w:t>
      </w:r>
      <w:r w:rsidR="00C05A9D">
        <w:t>,</w:t>
      </w:r>
      <w:r w:rsidR="00436F8C">
        <w:t xml:space="preserve"> представленное на рисунке 3.</w:t>
      </w:r>
    </w:p>
    <w:p w14:paraId="6C580388" w14:textId="77777777" w:rsidR="00436F8C" w:rsidRDefault="00436F8C" w:rsidP="00436F8C">
      <w:pPr>
        <w:keepNext/>
        <w:spacing w:before="0"/>
        <w:ind w:firstLine="0"/>
        <w:jc w:val="center"/>
      </w:pPr>
      <w:r w:rsidRPr="00682043">
        <w:rPr>
          <w:noProof/>
        </w:rPr>
        <w:lastRenderedPageBreak/>
        <w:drawing>
          <wp:inline distT="0" distB="0" distL="0" distR="0" wp14:anchorId="2EC5F1EC" wp14:editId="7ADEA686">
            <wp:extent cx="2761200" cy="3960000"/>
            <wp:effectExtent l="0" t="0" r="1270" b="2540"/>
            <wp:docPr id="116902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23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1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5C84" w14:textId="0A22B4F9" w:rsidR="00436F8C" w:rsidRDefault="00436F8C" w:rsidP="00436F8C">
      <w:pPr>
        <w:pStyle w:val="a9"/>
        <w:spacing w:after="0" w:line="360" w:lineRule="auto"/>
        <w:rPr>
          <w:highlight w:val="yellow"/>
        </w:rPr>
      </w:pPr>
      <w:r>
        <w:t xml:space="preserve">Рисунок </w:t>
      </w:r>
      <w:r>
        <w:t>3</w:t>
      </w:r>
      <w:r>
        <w:t xml:space="preserve"> – </w:t>
      </w:r>
      <w:r w:rsidR="00F06F9C">
        <w:t>Ф</w:t>
      </w:r>
      <w:r>
        <w:t>орм</w:t>
      </w:r>
      <w:r w:rsidR="00F06F9C">
        <w:t>а</w:t>
      </w:r>
      <w:r>
        <w:t xml:space="preserve"> редактирования схемы зала</w:t>
      </w:r>
    </w:p>
    <w:p w14:paraId="5D0D0C9B" w14:textId="0EA1B861" w:rsidR="00436F8C" w:rsidRDefault="00F06F9C" w:rsidP="00EA3180">
      <w:r>
        <w:t>Для добавления стола на схему (обозначена цифрой 1) необходимо нажать на кнопку 2, тогда новый стол появится в центре экрана. Пользователь может свободно перемещать столы по схеме</w:t>
      </w:r>
      <w:r w:rsidR="00257BE7">
        <w:t xml:space="preserve"> путем нажатия на стол и перетаскивания его в нужную позицию. Для удаления стола с карты нужно нажать на нужный стол, а затем на кнопку 3, тогда выбранный стол пропадет с схемы.</w:t>
      </w:r>
      <w:r w:rsidR="007F24CE">
        <w:t xml:space="preserve"> Для сохранения проведенных изменений необходимо нажать на кнопку «Сохранить».</w:t>
      </w:r>
    </w:p>
    <w:p w14:paraId="293F3CB9" w14:textId="0913C3D1" w:rsidR="007F24CE" w:rsidRDefault="00124A41" w:rsidP="00EA3180">
      <w:r>
        <w:t>Для получения отчетов о работе официантов необходимо войти в систему с ролью «Администратор» и перейти в раздел «Статистика». После чего откроется форма, представленная на рисунке 4.</w:t>
      </w:r>
    </w:p>
    <w:p w14:paraId="0D1431EA" w14:textId="77777777" w:rsidR="0069201D" w:rsidRDefault="0069201D" w:rsidP="0069201D">
      <w:pPr>
        <w:keepNext/>
        <w:ind w:firstLine="0"/>
        <w:jc w:val="center"/>
      </w:pPr>
      <w:r w:rsidRPr="00682043">
        <w:rPr>
          <w:noProof/>
        </w:rPr>
        <w:lastRenderedPageBreak/>
        <w:drawing>
          <wp:inline distT="0" distB="0" distL="0" distR="0" wp14:anchorId="4DEC9B7A" wp14:editId="091581CC">
            <wp:extent cx="2746800" cy="3960000"/>
            <wp:effectExtent l="0" t="0" r="0" b="2540"/>
            <wp:docPr id="10289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7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68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89A7" w14:textId="3BCF2138" w:rsidR="00124A41" w:rsidRPr="00591AD6" w:rsidRDefault="0069201D" w:rsidP="00591AD6">
      <w:pPr>
        <w:pStyle w:val="a9"/>
        <w:spacing w:after="0" w:line="360" w:lineRule="auto"/>
        <w:rPr>
          <w:highlight w:val="yellow"/>
        </w:rPr>
      </w:pPr>
      <w:r>
        <w:t xml:space="preserve">Рисунок </w:t>
      </w:r>
      <w:r>
        <w:t>4</w:t>
      </w:r>
      <w:r>
        <w:t xml:space="preserve"> – </w:t>
      </w:r>
      <w:r w:rsidR="002924DD">
        <w:t>Ф</w:t>
      </w:r>
      <w:r>
        <w:t>орм</w:t>
      </w:r>
      <w:r w:rsidR="007044FE">
        <w:t>а</w:t>
      </w:r>
      <w:r>
        <w:t xml:space="preserve"> отображения статистики о работе официантов</w:t>
      </w:r>
    </w:p>
    <w:p w14:paraId="05A29617" w14:textId="0A361B75" w:rsidR="00046DA5" w:rsidRDefault="00591AD6" w:rsidP="00EA3180">
      <w:r>
        <w:t>Для отображения отчетности в поле 1 необходимо нажать на кнопку 2 и настроить фильтры, в частности указать даты сбора статистики и список официантов</w:t>
      </w:r>
      <w:r w:rsidR="002E02DC">
        <w:t>,</w:t>
      </w:r>
      <w:r>
        <w:t xml:space="preserve"> по которым необходимо получить отчет.</w:t>
      </w:r>
      <w:r w:rsidR="002E02DC">
        <w:t xml:space="preserve"> После установки фильтров необходимо повторно нажать на кнопку 2 и поле 1 заполниться данными согласно установленным фильтрам.</w:t>
      </w:r>
    </w:p>
    <w:p w14:paraId="2A46D9ED" w14:textId="7AFE1A87" w:rsidR="00C10060" w:rsidRDefault="00C10060" w:rsidP="00EA3180">
      <w:r>
        <w:t xml:space="preserve">Для управления аккаунтами официантов </w:t>
      </w:r>
      <w:r w:rsidR="00213D60">
        <w:t>необходимо войти в систему с ролью «Администратор» и перейти в раздел «</w:t>
      </w:r>
      <w:r w:rsidR="00213D60">
        <w:t>Официанты</w:t>
      </w:r>
      <w:r w:rsidR="00213D60">
        <w:t>».</w:t>
      </w:r>
      <w:r w:rsidR="00932B09">
        <w:t xml:space="preserve"> </w:t>
      </w:r>
      <w:r w:rsidR="00932B09">
        <w:t xml:space="preserve">После чего откроется форма, представленная на рисунке </w:t>
      </w:r>
      <w:r w:rsidR="000E55E5">
        <w:t>5</w:t>
      </w:r>
      <w:r w:rsidR="00932B09">
        <w:t>.</w:t>
      </w:r>
    </w:p>
    <w:p w14:paraId="53504564" w14:textId="77777777" w:rsidR="00932B09" w:rsidRDefault="00932B09" w:rsidP="00932B09">
      <w:pPr>
        <w:keepNext/>
        <w:ind w:firstLine="0"/>
        <w:jc w:val="center"/>
      </w:pPr>
      <w:r w:rsidRPr="00682043">
        <w:rPr>
          <w:noProof/>
        </w:rPr>
        <w:lastRenderedPageBreak/>
        <w:drawing>
          <wp:inline distT="0" distB="0" distL="0" distR="0" wp14:anchorId="3F10611A" wp14:editId="7269FD7B">
            <wp:extent cx="2757600" cy="3960000"/>
            <wp:effectExtent l="0" t="0" r="5080" b="2540"/>
            <wp:docPr id="208530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76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3BE9" w14:textId="4C0293D5" w:rsidR="00932B09" w:rsidRPr="00932B09" w:rsidRDefault="00932B09" w:rsidP="00932B09">
      <w:pPr>
        <w:pStyle w:val="a9"/>
        <w:spacing w:after="0" w:line="360" w:lineRule="auto"/>
        <w:rPr>
          <w:highlight w:val="yellow"/>
        </w:rPr>
      </w:pPr>
      <w:r>
        <w:t xml:space="preserve">Рисунок </w:t>
      </w:r>
      <w:r w:rsidR="00D9086C">
        <w:t>5</w:t>
      </w:r>
      <w:r>
        <w:t xml:space="preserve"> – </w:t>
      </w:r>
      <w:r w:rsidR="00003943">
        <w:t>Ф</w:t>
      </w:r>
      <w:r>
        <w:t>орм</w:t>
      </w:r>
      <w:r w:rsidR="00003943">
        <w:t>а</w:t>
      </w:r>
      <w:r>
        <w:t xml:space="preserve"> списка официантов</w:t>
      </w:r>
    </w:p>
    <w:p w14:paraId="015184EE" w14:textId="72909C79" w:rsidR="00A80DEC" w:rsidRDefault="00D80DF3" w:rsidP="00EA3180">
      <w:r>
        <w:t>В данном разделе в поле 1 отображается текущий список официантов, зарегистрированных в системе. Для добавления учетной записи необходимо нажать на кнопку 2 и заполнить данные об официанте в открывшемся окне.</w:t>
      </w:r>
      <w:r w:rsidR="00C83DBF">
        <w:t xml:space="preserve"> При добавлении</w:t>
      </w:r>
      <w:r w:rsidR="00957D33">
        <w:t xml:space="preserve"> аккаунта официанта</w:t>
      </w:r>
      <w:r w:rsidR="00C83DBF">
        <w:t xml:space="preserve"> необходимо указать имя, логин и пароль.</w:t>
      </w:r>
      <w:r>
        <w:t xml:space="preserve"> Удаление и редактирование записи из списка доступно при «свайпе» элемента списка влево и нажатии соответствующей кнопки.</w:t>
      </w:r>
    </w:p>
    <w:p w14:paraId="2BF8D929" w14:textId="7F1E6C47" w:rsidR="00FA1D49" w:rsidRDefault="00FA1D49" w:rsidP="00EA3180">
      <w:r>
        <w:t>Создание заказов доступно для пользователей, авторизовавшихся с ролью «Официант». Для создания заказа необходимо перейти в раздел «Схема зала», выбрать один или несколько столов и нажать кнопку «Создать заказ», после этого откроется меню, экранная форма которого представлена на рисунке 6.</w:t>
      </w:r>
    </w:p>
    <w:p w14:paraId="18684EAA" w14:textId="77777777" w:rsidR="00FA1D49" w:rsidRDefault="00FA1D49" w:rsidP="00FA1D49">
      <w:pPr>
        <w:keepNext/>
        <w:ind w:firstLine="0"/>
        <w:jc w:val="center"/>
      </w:pPr>
      <w:r w:rsidRPr="00682043">
        <w:rPr>
          <w:noProof/>
        </w:rPr>
        <w:lastRenderedPageBreak/>
        <w:drawing>
          <wp:inline distT="0" distB="0" distL="0" distR="0" wp14:anchorId="7F1AB21B" wp14:editId="3E2FA8D3">
            <wp:extent cx="2755946" cy="3960000"/>
            <wp:effectExtent l="0" t="0" r="6350" b="2540"/>
            <wp:docPr id="86573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5666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4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F8B7" w14:textId="68A2CB94" w:rsidR="00FA1D49" w:rsidRDefault="00FA1D49" w:rsidP="00FA1D49">
      <w:pPr>
        <w:pStyle w:val="a9"/>
        <w:spacing w:after="0"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– </w:t>
      </w:r>
      <w:r w:rsidR="00003943">
        <w:t>Ф</w:t>
      </w:r>
      <w:r>
        <w:t>орм</w:t>
      </w:r>
      <w:r w:rsidR="00003943">
        <w:t>а</w:t>
      </w:r>
      <w:r>
        <w:t xml:space="preserve"> меню </w:t>
      </w:r>
      <w:r w:rsidR="00003943">
        <w:t>для роли «Официант»</w:t>
      </w:r>
    </w:p>
    <w:p w14:paraId="0B9B390E" w14:textId="17273D96" w:rsidR="00187E96" w:rsidRDefault="00187E96" w:rsidP="00187E96">
      <w:r>
        <w:t xml:space="preserve">В данном окне в поле 1 отображаются категории меню, а в поле 3 текущая просматриваемая категория. Для добавления позиции меню </w:t>
      </w:r>
      <w:r>
        <w:t xml:space="preserve">в заказ </w:t>
      </w:r>
      <w:r>
        <w:t xml:space="preserve">необходимо нажать на </w:t>
      </w:r>
      <w:r>
        <w:t>элемент списка</w:t>
      </w:r>
      <w:r>
        <w:t xml:space="preserve"> и</w:t>
      </w:r>
      <w:r>
        <w:t xml:space="preserve"> указать количества единиц выбранного блюда</w:t>
      </w:r>
      <w:r>
        <w:t xml:space="preserve">. </w:t>
      </w:r>
      <w:r w:rsidR="00824377">
        <w:t>После выбора всех необходимых блюд необходимо нажать на кнопку 2, открывающую общий список блюд в созданном заказе. В открывшемся списке по двойному нажатию на какое-либо блюдо можно добавить к нему комментарий. После выполнения описанных действия для регистрации заказа в системе необходимо открыть окно списка блюд в заказе (кнопка 2) и подтвердить создание заказа нажатием кнопки «Оформить заказ».</w:t>
      </w:r>
      <w:r w:rsidR="00AC43AB">
        <w:t xml:space="preserve"> После этого система передаст данные заказа на клиент для поваров, а выбранные стола отметятся обслуживаемыми на схеме зала.</w:t>
      </w:r>
    </w:p>
    <w:p w14:paraId="17EF76BC" w14:textId="005B4911" w:rsidR="00003943" w:rsidRDefault="00003943" w:rsidP="00187E96">
      <w:r>
        <w:t xml:space="preserve">Использование системы </w:t>
      </w:r>
      <w:r w:rsidR="005A795A">
        <w:t>при авторизации с ролью «Повар»</w:t>
      </w:r>
      <w:r>
        <w:t xml:space="preserve"> предусматривает доступность только </w:t>
      </w:r>
      <w:r w:rsidR="00A82DFD">
        <w:t>раздела</w:t>
      </w:r>
      <w:r>
        <w:t xml:space="preserve"> списка всех заказанных блюд (представлено на рисунке 7) и использование голосовых команд для навигации по списку и изменения статусов приготовления блюд.</w:t>
      </w:r>
    </w:p>
    <w:p w14:paraId="7299BAE6" w14:textId="77777777" w:rsidR="00C64CC1" w:rsidRDefault="00C64CC1" w:rsidP="00C64CC1">
      <w:pPr>
        <w:keepNext/>
        <w:ind w:firstLine="0"/>
        <w:jc w:val="center"/>
      </w:pPr>
      <w:r w:rsidRPr="00682043">
        <w:rPr>
          <w:noProof/>
        </w:rPr>
        <w:lastRenderedPageBreak/>
        <w:drawing>
          <wp:inline distT="0" distB="0" distL="0" distR="0" wp14:anchorId="42EC8DB2" wp14:editId="0804AAE7">
            <wp:extent cx="2764800" cy="3960000"/>
            <wp:effectExtent l="0" t="0" r="0" b="2540"/>
            <wp:docPr id="121977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77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48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4A40" w14:textId="2A0FAD4E" w:rsidR="00003943" w:rsidRPr="009255A0" w:rsidRDefault="00C64CC1" w:rsidP="009255A0">
      <w:pPr>
        <w:pStyle w:val="a9"/>
        <w:spacing w:after="0" w:line="360" w:lineRule="auto"/>
        <w:rPr>
          <w:highlight w:val="yellow"/>
        </w:rPr>
      </w:pPr>
      <w:r>
        <w:t xml:space="preserve">Рисунок </w:t>
      </w:r>
      <w:r>
        <w:t>7</w:t>
      </w:r>
      <w:r>
        <w:t xml:space="preserve"> – </w:t>
      </w:r>
      <w:r>
        <w:t>Ф</w:t>
      </w:r>
      <w:r>
        <w:t>орм</w:t>
      </w:r>
      <w:r>
        <w:t>а</w:t>
      </w:r>
      <w:r>
        <w:t xml:space="preserve"> списка заказов</w:t>
      </w:r>
    </w:p>
    <w:p w14:paraId="46422FE3" w14:textId="6BC2C03C" w:rsidR="00003943" w:rsidRPr="00105FC0" w:rsidRDefault="00406150" w:rsidP="00187E96">
      <w:r>
        <w:t>Пользователю в данном сценарии доступны голосовые команды для навигации по категориям списка заказов (необходимо произнести: «Открыть категорию</w:t>
      </w:r>
      <w:r w:rsidR="008A29A5">
        <w:t xml:space="preserve"> </w:t>
      </w:r>
      <w:r w:rsidR="003957AA">
        <w:rPr>
          <w:i/>
          <w:iCs/>
        </w:rPr>
        <w:t>название категории</w:t>
      </w:r>
      <w:r>
        <w:t>»)</w:t>
      </w:r>
      <w:r w:rsidR="003957AA">
        <w:t xml:space="preserve">, открытия комментария к блюду (необходимо произнести: «Открыть заказ </w:t>
      </w:r>
      <w:r w:rsidR="003957AA">
        <w:rPr>
          <w:i/>
          <w:iCs/>
        </w:rPr>
        <w:t>номер заказа</w:t>
      </w:r>
      <w:r w:rsidR="003957AA">
        <w:t>») и изменения статуса приготовления заказа (необходимо произнести: «</w:t>
      </w:r>
      <w:r w:rsidR="00105FC0">
        <w:t xml:space="preserve">Заказ </w:t>
      </w:r>
      <w:r w:rsidR="00105FC0">
        <w:rPr>
          <w:i/>
          <w:iCs/>
        </w:rPr>
        <w:t>номер заказа – статус заказа</w:t>
      </w:r>
      <w:r w:rsidR="003957AA">
        <w:t>»)</w:t>
      </w:r>
      <w:r w:rsidR="00105FC0">
        <w:t>. Доступные статусы заказа: создан, в</w:t>
      </w:r>
      <w:r w:rsidR="00801C9A">
        <w:t xml:space="preserve"> работе</w:t>
      </w:r>
      <w:r w:rsidR="00105FC0">
        <w:t>, приготовлен</w:t>
      </w:r>
      <w:r w:rsidR="00801C9A">
        <w:t>.</w:t>
      </w:r>
    </w:p>
    <w:p w14:paraId="6A559350" w14:textId="77777777" w:rsidR="00FA1D49" w:rsidRPr="00FA1D49" w:rsidRDefault="00FA1D49" w:rsidP="00FA1D49">
      <w:pPr>
        <w:rPr>
          <w:highlight w:val="yellow"/>
        </w:rPr>
      </w:pPr>
    </w:p>
    <w:p w14:paraId="092F632B" w14:textId="0C26F3BE" w:rsidR="00E61B22" w:rsidRDefault="00A15170" w:rsidP="00E61B22">
      <w:pPr>
        <w:pStyle w:val="1"/>
      </w:pPr>
      <w:bookmarkStart w:id="10" w:name="_Toc213099054"/>
      <w:r>
        <w:lastRenderedPageBreak/>
        <w:t>Аварийные ситуации</w:t>
      </w:r>
      <w:bookmarkEnd w:id="10"/>
    </w:p>
    <w:p w14:paraId="6EE70F3B" w14:textId="4510B742" w:rsidR="00BE157B" w:rsidRDefault="00395049" w:rsidP="00395049">
      <w:r>
        <w:t>В данном разделе описаны действия пользователя при возникновении каких-либо аварийных ситуаций, связанных с работой автоматизированной системы.</w:t>
      </w:r>
    </w:p>
    <w:p w14:paraId="1716C88E" w14:textId="4102B75C" w:rsidR="00C2620C" w:rsidRDefault="00C2620C" w:rsidP="005F0E11">
      <w:pPr>
        <w:pStyle w:val="2"/>
        <w:tabs>
          <w:tab w:val="num" w:pos="964"/>
        </w:tabs>
        <w:ind w:left="0" w:firstLine="851"/>
      </w:pPr>
      <w:r>
        <w:t>Действия в случае несоблюдения условий выполнения технологического процесса</w:t>
      </w:r>
    </w:p>
    <w:p w14:paraId="3456C639" w14:textId="1B4A3EFE" w:rsidR="005F0E11" w:rsidRPr="005F0E11" w:rsidRDefault="00892C4A" w:rsidP="005F0E11">
      <w:r>
        <w:t xml:space="preserve">При возникновении отклонения от штатного режима работы системы </w:t>
      </w:r>
      <w:r w:rsidR="007D789F">
        <w:t>необходимо определить масштаб сбоя (локальный или системный)</w:t>
      </w:r>
      <w:r w:rsidR="001F1FE9">
        <w:t xml:space="preserve"> и</w:t>
      </w:r>
      <w:r w:rsidR="007D789F">
        <w:t xml:space="preserve"> перезапустить приложения на всех задействованных в нем устройствах. Если после перезагрузки система не возобновила стабильную работу необходимо зафиксировать время возникновения сбоя и</w:t>
      </w:r>
      <w:r w:rsidR="005834EA">
        <w:t xml:space="preserve"> передать всю имеющуюся информацию о аварийной ситуации</w:t>
      </w:r>
      <w:r w:rsidR="007D789F">
        <w:t xml:space="preserve"> </w:t>
      </w:r>
      <w:r w:rsidR="00446A6F">
        <w:t>администратор</w:t>
      </w:r>
      <w:r w:rsidR="005834EA">
        <w:t>у</w:t>
      </w:r>
      <w:r w:rsidR="00446A6F">
        <w:t xml:space="preserve"> системы со стороны разработчика</w:t>
      </w:r>
      <w:r w:rsidR="007D789F">
        <w:t>.</w:t>
      </w:r>
    </w:p>
    <w:p w14:paraId="7A13A5F6" w14:textId="227878FF" w:rsidR="00C2620C" w:rsidRDefault="00C2620C" w:rsidP="005F0E11">
      <w:pPr>
        <w:pStyle w:val="2"/>
        <w:tabs>
          <w:tab w:val="num" w:pos="964"/>
        </w:tabs>
        <w:ind w:left="0" w:firstLine="851"/>
      </w:pPr>
      <w:r>
        <w:t>Действия по восстановлению программ и/или данных при отказе носителей данных</w:t>
      </w:r>
    </w:p>
    <w:p w14:paraId="3F1D68EB" w14:textId="15426F7F" w:rsidR="0018263C" w:rsidRDefault="001E3DB5" w:rsidP="0018263C">
      <w:r>
        <w:t xml:space="preserve">При обнаружении критических ошибок в данных незамедлительно обратитесь к администратору системы со стороны разработчика с просьбой восстановления последней резервной копии данных (резервная копия всех данных создается ежедневно в 03:00 </w:t>
      </w:r>
      <w:r>
        <w:rPr>
          <w:lang w:val="en-US"/>
        </w:rPr>
        <w:t>GMT</w:t>
      </w:r>
      <w:r w:rsidRPr="001E3DB5">
        <w:t xml:space="preserve"> +3</w:t>
      </w:r>
      <w:r>
        <w:t>)</w:t>
      </w:r>
      <w:r w:rsidR="001E373B">
        <w:t>.</w:t>
      </w:r>
    </w:p>
    <w:p w14:paraId="38615C07" w14:textId="79F5F894" w:rsidR="001E373B" w:rsidRPr="0018263C" w:rsidRDefault="001E373B" w:rsidP="0018263C">
      <w:r>
        <w:t>При обнаружении критических ошибок в работе программы, не устраняющихся при ее перезапуске, необходимо переустановить приложение</w:t>
      </w:r>
      <w:r w:rsidR="00C10E15">
        <w:t>. При отсутствии изменений необходимо незамедлительно обратиться к администратору системы со стороны разработчика для получения дальнейших инструкций по восстановлению работоспособности системы.</w:t>
      </w:r>
    </w:p>
    <w:p w14:paraId="17B63EF7" w14:textId="4FD56922" w:rsidR="00C2620C" w:rsidRDefault="00C2620C" w:rsidP="005F0E11">
      <w:pPr>
        <w:pStyle w:val="2"/>
        <w:tabs>
          <w:tab w:val="num" w:pos="964"/>
        </w:tabs>
        <w:ind w:left="0" w:firstLine="851"/>
      </w:pPr>
      <w:r>
        <w:t>Действия в случаях обнаружения несанкционированного доступа к данным</w:t>
      </w:r>
    </w:p>
    <w:p w14:paraId="77D63678" w14:textId="4CE218BB" w:rsidR="0018263C" w:rsidRPr="0018263C" w:rsidRDefault="0018263C" w:rsidP="0018263C">
      <w:r>
        <w:t xml:space="preserve">При подозрении на несанкционированный доступ к данным, незамедлительно остановите использование системы на всех устройствах, зафиксируйте время его обнаружения и передайте </w:t>
      </w:r>
      <w:r w:rsidR="00AC73CC">
        <w:t xml:space="preserve">эти </w:t>
      </w:r>
      <w:r>
        <w:t>сведения администратору системы со стороны разработчика</w:t>
      </w:r>
      <w:r w:rsidR="009322B3">
        <w:t xml:space="preserve">. </w:t>
      </w:r>
      <w:r w:rsidR="008C2487">
        <w:t>Не возобновляйте использование системы до уведомления о готовности автоматизированной системы к продолжению работы.</w:t>
      </w:r>
    </w:p>
    <w:p w14:paraId="2E828582" w14:textId="642121A6" w:rsidR="00C2620C" w:rsidRDefault="00C2620C" w:rsidP="005F0E11">
      <w:pPr>
        <w:pStyle w:val="2"/>
        <w:tabs>
          <w:tab w:val="num" w:pos="964"/>
        </w:tabs>
        <w:ind w:left="0" w:firstLine="851"/>
      </w:pPr>
      <w:r>
        <w:t>Действия в других аварийных ситуациях</w:t>
      </w:r>
    </w:p>
    <w:p w14:paraId="1AE5E9F0" w14:textId="47F6766B" w:rsidR="0018263C" w:rsidRPr="0018263C" w:rsidRDefault="0018263C" w:rsidP="0018263C">
      <w:r>
        <w:t xml:space="preserve">При возникновении иных аварийных ситуаций немедленно обратитесь к администратору системы со стороны разработчика с подробным описанием возникшей проблемы </w:t>
      </w:r>
    </w:p>
    <w:p w14:paraId="7B2062F0" w14:textId="284690E9" w:rsidR="00127A5A" w:rsidRDefault="002208A0" w:rsidP="00127A5A">
      <w:pPr>
        <w:pStyle w:val="1"/>
      </w:pPr>
      <w:bookmarkStart w:id="11" w:name="_Toc213099063"/>
      <w:r>
        <w:lastRenderedPageBreak/>
        <w:t>Рекомендации по освоению</w:t>
      </w:r>
      <w:bookmarkEnd w:id="11"/>
    </w:p>
    <w:bookmarkEnd w:id="2"/>
    <w:bookmarkEnd w:id="3"/>
    <w:p w14:paraId="4548A756" w14:textId="600A8418" w:rsidR="00397299" w:rsidRPr="00BF310F" w:rsidRDefault="00397299" w:rsidP="00397299">
      <w:r>
        <w:t>Для успешного освоения и эксплуатации автоматизированной системы необходимо:</w:t>
      </w:r>
    </w:p>
    <w:p w14:paraId="09127949" w14:textId="3EE560E5" w:rsidR="000E06F3" w:rsidRDefault="00397299" w:rsidP="00BF310F">
      <w:pPr>
        <w:pStyle w:val="a0"/>
      </w:pPr>
      <w:r>
        <w:t>пройти обучение базовым навыкам работы с электронными устройствами</w:t>
      </w:r>
      <w:r w:rsidR="00F85381">
        <w:t>;</w:t>
      </w:r>
    </w:p>
    <w:p w14:paraId="54C1CCA1" w14:textId="7B55E1D9" w:rsidR="00F85381" w:rsidRDefault="00F85381" w:rsidP="00BF310F">
      <w:pPr>
        <w:pStyle w:val="a0"/>
      </w:pPr>
      <w:r>
        <w:t>изучить основные операции, доступные при работе с системой, описанные в разделе 4 настоящего документа;</w:t>
      </w:r>
    </w:p>
    <w:p w14:paraId="5764B616" w14:textId="6326DE35" w:rsidR="00F85381" w:rsidRPr="00BF310F" w:rsidRDefault="00F85381" w:rsidP="00BF310F">
      <w:pPr>
        <w:pStyle w:val="a0"/>
      </w:pPr>
      <w:r>
        <w:t xml:space="preserve">при необходимости обратиться к разработчику системы для получения дополнительных консультаций и проведения обучения работе с </w:t>
      </w:r>
      <w:r w:rsidR="001E0B8B">
        <w:t>программным продуктом.</w:t>
      </w:r>
    </w:p>
    <w:sectPr w:rsidR="00F85381" w:rsidRPr="00BF310F" w:rsidSect="00D2756B">
      <w:headerReference w:type="default" r:id="rId17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8C7E4" w14:textId="77777777" w:rsidR="00BB5D7F" w:rsidRDefault="00BB5D7F">
      <w:pPr>
        <w:spacing w:before="0" w:line="240" w:lineRule="auto"/>
      </w:pPr>
      <w:r>
        <w:separator/>
      </w:r>
    </w:p>
  </w:endnote>
  <w:endnote w:type="continuationSeparator" w:id="0">
    <w:p w14:paraId="0A311555" w14:textId="77777777" w:rsidR="00BB5D7F" w:rsidRDefault="00BB5D7F">
      <w:pPr>
        <w:spacing w:before="0" w:line="240" w:lineRule="auto"/>
      </w:pPr>
      <w:r>
        <w:continuationSeparator/>
      </w:r>
    </w:p>
  </w:endnote>
  <w:endnote w:type="continuationNotice" w:id="1">
    <w:p w14:paraId="25415C5B" w14:textId="77777777" w:rsidR="00BB5D7F" w:rsidRDefault="00BB5D7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F155" w14:textId="77777777" w:rsidR="00BB5D7F" w:rsidRDefault="00BB5D7F" w:rsidP="00990EAC">
      <w:pPr>
        <w:spacing w:before="0" w:line="240" w:lineRule="auto"/>
      </w:pPr>
      <w:r>
        <w:separator/>
      </w:r>
    </w:p>
  </w:footnote>
  <w:footnote w:type="continuationSeparator" w:id="0">
    <w:p w14:paraId="2C7E46EA" w14:textId="77777777" w:rsidR="00BB5D7F" w:rsidRDefault="00BB5D7F" w:rsidP="00990EAC">
      <w:pPr>
        <w:spacing w:before="0" w:line="240" w:lineRule="auto"/>
      </w:pPr>
      <w:r>
        <w:continuationSeparator/>
      </w:r>
    </w:p>
  </w:footnote>
  <w:footnote w:type="continuationNotice" w:id="1">
    <w:p w14:paraId="78EE07FA" w14:textId="77777777" w:rsidR="00BB5D7F" w:rsidRDefault="00BB5D7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5B65DCC"/>
    <w:multiLevelType w:val="multilevel"/>
    <w:tmpl w:val="557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04692"/>
    <w:multiLevelType w:val="multilevel"/>
    <w:tmpl w:val="227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07DDF"/>
    <w:multiLevelType w:val="hybridMultilevel"/>
    <w:tmpl w:val="91AC2176"/>
    <w:lvl w:ilvl="0" w:tplc="16448C40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72AF3"/>
    <w:multiLevelType w:val="multilevel"/>
    <w:tmpl w:val="B94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06A489D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A88565B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01D53"/>
    <w:multiLevelType w:val="multilevel"/>
    <w:tmpl w:val="5EC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F012D"/>
    <w:multiLevelType w:val="hybridMultilevel"/>
    <w:tmpl w:val="E7B01030"/>
    <w:lvl w:ilvl="0" w:tplc="EBA824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AB4276B"/>
    <w:multiLevelType w:val="multilevel"/>
    <w:tmpl w:val="BD4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27" w15:restartNumberingAfterBreak="0">
    <w:nsid w:val="7F3D25CD"/>
    <w:multiLevelType w:val="hybridMultilevel"/>
    <w:tmpl w:val="CF42A446"/>
    <w:lvl w:ilvl="0" w:tplc="725A4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78238670">
    <w:abstractNumId w:val="7"/>
  </w:num>
  <w:num w:numId="2" w16cid:durableId="542252345">
    <w:abstractNumId w:val="0"/>
  </w:num>
  <w:num w:numId="3" w16cid:durableId="18548274">
    <w:abstractNumId w:val="8"/>
  </w:num>
  <w:num w:numId="4" w16cid:durableId="1621956111">
    <w:abstractNumId w:val="1"/>
  </w:num>
  <w:num w:numId="5" w16cid:durableId="1478644201">
    <w:abstractNumId w:val="2"/>
  </w:num>
  <w:num w:numId="6" w16cid:durableId="172376419">
    <w:abstractNumId w:val="13"/>
  </w:num>
  <w:num w:numId="7" w16cid:durableId="993754337">
    <w:abstractNumId w:val="15"/>
  </w:num>
  <w:num w:numId="8" w16cid:durableId="734158809">
    <w:abstractNumId w:val="19"/>
  </w:num>
  <w:num w:numId="9" w16cid:durableId="39021235">
    <w:abstractNumId w:val="21"/>
  </w:num>
  <w:num w:numId="10" w16cid:durableId="1340932802">
    <w:abstractNumId w:val="14"/>
  </w:num>
  <w:num w:numId="11" w16cid:durableId="709306195">
    <w:abstractNumId w:val="16"/>
  </w:num>
  <w:num w:numId="12" w16cid:durableId="985400780">
    <w:abstractNumId w:val="26"/>
  </w:num>
  <w:num w:numId="13" w16cid:durableId="962077875">
    <w:abstractNumId w:val="9"/>
  </w:num>
  <w:num w:numId="14" w16cid:durableId="1580554450">
    <w:abstractNumId w:val="11"/>
  </w:num>
  <w:num w:numId="15" w16cid:durableId="1933588020">
    <w:abstractNumId w:val="4"/>
  </w:num>
  <w:num w:numId="16" w16cid:durableId="230120594">
    <w:abstractNumId w:val="22"/>
  </w:num>
  <w:num w:numId="17" w16cid:durableId="698701970">
    <w:abstractNumId w:val="18"/>
  </w:num>
  <w:num w:numId="18" w16cid:durableId="1359357212">
    <w:abstractNumId w:val="3"/>
  </w:num>
  <w:num w:numId="19" w16cid:durableId="547302863">
    <w:abstractNumId w:val="10"/>
  </w:num>
  <w:num w:numId="20" w16cid:durableId="1318067548">
    <w:abstractNumId w:val="17"/>
  </w:num>
  <w:num w:numId="21" w16cid:durableId="709763023">
    <w:abstractNumId w:val="20"/>
  </w:num>
  <w:num w:numId="22" w16cid:durableId="739710993">
    <w:abstractNumId w:val="27"/>
  </w:num>
  <w:num w:numId="23" w16cid:durableId="1090273283">
    <w:abstractNumId w:val="5"/>
  </w:num>
  <w:num w:numId="24" w16cid:durableId="516194167">
    <w:abstractNumId w:val="25"/>
  </w:num>
  <w:num w:numId="25" w16cid:durableId="1337727727">
    <w:abstractNumId w:val="7"/>
  </w:num>
  <w:num w:numId="26" w16cid:durableId="656809586">
    <w:abstractNumId w:val="7"/>
  </w:num>
  <w:num w:numId="27" w16cid:durableId="812599654">
    <w:abstractNumId w:val="7"/>
  </w:num>
  <w:num w:numId="28" w16cid:durableId="1623998387">
    <w:abstractNumId w:val="24"/>
  </w:num>
  <w:num w:numId="29" w16cid:durableId="2076930201">
    <w:abstractNumId w:val="12"/>
  </w:num>
  <w:num w:numId="30" w16cid:durableId="1629319821">
    <w:abstractNumId w:val="23"/>
  </w:num>
  <w:num w:numId="31" w16cid:durableId="1544294899">
    <w:abstractNumId w:val="6"/>
  </w:num>
  <w:num w:numId="32" w16cid:durableId="954680331">
    <w:abstractNumId w:val="2"/>
  </w:num>
  <w:num w:numId="33" w16cid:durableId="1011296919">
    <w:abstractNumId w:val="2"/>
  </w:num>
  <w:num w:numId="34" w16cid:durableId="2124957719">
    <w:abstractNumId w:val="2"/>
  </w:num>
  <w:num w:numId="35" w16cid:durableId="2013293329">
    <w:abstractNumId w:val="2"/>
  </w:num>
  <w:num w:numId="36" w16cid:durableId="2133134794">
    <w:abstractNumId w:val="2"/>
  </w:num>
  <w:num w:numId="37" w16cid:durableId="1429043434">
    <w:abstractNumId w:val="2"/>
  </w:num>
  <w:num w:numId="38" w16cid:durableId="1820808790">
    <w:abstractNumId w:val="2"/>
  </w:num>
  <w:num w:numId="39" w16cid:durableId="496314179">
    <w:abstractNumId w:val="2"/>
  </w:num>
  <w:num w:numId="40" w16cid:durableId="1773470037">
    <w:abstractNumId w:val="2"/>
  </w:num>
  <w:num w:numId="41" w16cid:durableId="332605227">
    <w:abstractNumId w:val="2"/>
  </w:num>
  <w:num w:numId="42" w16cid:durableId="1696231790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943"/>
    <w:rsid w:val="00003AF1"/>
    <w:rsid w:val="0001195D"/>
    <w:rsid w:val="00011F71"/>
    <w:rsid w:val="00015480"/>
    <w:rsid w:val="00017B74"/>
    <w:rsid w:val="00020C2C"/>
    <w:rsid w:val="00021626"/>
    <w:rsid w:val="00023D9D"/>
    <w:rsid w:val="00024473"/>
    <w:rsid w:val="0002528A"/>
    <w:rsid w:val="00030F44"/>
    <w:rsid w:val="00032359"/>
    <w:rsid w:val="00033833"/>
    <w:rsid w:val="00035A26"/>
    <w:rsid w:val="000362FD"/>
    <w:rsid w:val="000368ED"/>
    <w:rsid w:val="00036A0A"/>
    <w:rsid w:val="00037B3E"/>
    <w:rsid w:val="00040D1E"/>
    <w:rsid w:val="0004336A"/>
    <w:rsid w:val="00044093"/>
    <w:rsid w:val="00046056"/>
    <w:rsid w:val="00046DA5"/>
    <w:rsid w:val="0005059E"/>
    <w:rsid w:val="00051403"/>
    <w:rsid w:val="00051551"/>
    <w:rsid w:val="00051FF5"/>
    <w:rsid w:val="0005492D"/>
    <w:rsid w:val="00054A2B"/>
    <w:rsid w:val="00054FA0"/>
    <w:rsid w:val="0005745E"/>
    <w:rsid w:val="000606D8"/>
    <w:rsid w:val="00060A9B"/>
    <w:rsid w:val="00061F64"/>
    <w:rsid w:val="00062549"/>
    <w:rsid w:val="00063FF3"/>
    <w:rsid w:val="00066F6D"/>
    <w:rsid w:val="00075DB5"/>
    <w:rsid w:val="0008146F"/>
    <w:rsid w:val="00082B36"/>
    <w:rsid w:val="00084698"/>
    <w:rsid w:val="00085DB9"/>
    <w:rsid w:val="00087CBF"/>
    <w:rsid w:val="00093128"/>
    <w:rsid w:val="000934BA"/>
    <w:rsid w:val="00094729"/>
    <w:rsid w:val="00096EC7"/>
    <w:rsid w:val="000A12DC"/>
    <w:rsid w:val="000A31A8"/>
    <w:rsid w:val="000A537A"/>
    <w:rsid w:val="000B13FE"/>
    <w:rsid w:val="000B16B3"/>
    <w:rsid w:val="000B1E9D"/>
    <w:rsid w:val="000B310E"/>
    <w:rsid w:val="000B37CF"/>
    <w:rsid w:val="000B3901"/>
    <w:rsid w:val="000B48EA"/>
    <w:rsid w:val="000B5289"/>
    <w:rsid w:val="000B5F1D"/>
    <w:rsid w:val="000B77D6"/>
    <w:rsid w:val="000C0C5D"/>
    <w:rsid w:val="000C2A5F"/>
    <w:rsid w:val="000C4EA7"/>
    <w:rsid w:val="000C5E0C"/>
    <w:rsid w:val="000C7B86"/>
    <w:rsid w:val="000C7DE5"/>
    <w:rsid w:val="000D080F"/>
    <w:rsid w:val="000D0DC0"/>
    <w:rsid w:val="000D3006"/>
    <w:rsid w:val="000D38ED"/>
    <w:rsid w:val="000D3A15"/>
    <w:rsid w:val="000D3BE6"/>
    <w:rsid w:val="000D630C"/>
    <w:rsid w:val="000E0015"/>
    <w:rsid w:val="000E06F3"/>
    <w:rsid w:val="000E2B9A"/>
    <w:rsid w:val="000E55E5"/>
    <w:rsid w:val="000E6490"/>
    <w:rsid w:val="000E6AAE"/>
    <w:rsid w:val="000F0D2F"/>
    <w:rsid w:val="000F1042"/>
    <w:rsid w:val="000F20AF"/>
    <w:rsid w:val="000F425A"/>
    <w:rsid w:val="000F4726"/>
    <w:rsid w:val="000F6BA2"/>
    <w:rsid w:val="000F73DE"/>
    <w:rsid w:val="00104146"/>
    <w:rsid w:val="00105FC0"/>
    <w:rsid w:val="00106AF5"/>
    <w:rsid w:val="00106B06"/>
    <w:rsid w:val="001109C1"/>
    <w:rsid w:val="0011316B"/>
    <w:rsid w:val="00113E24"/>
    <w:rsid w:val="001157C8"/>
    <w:rsid w:val="00117A0D"/>
    <w:rsid w:val="00121FE7"/>
    <w:rsid w:val="001223A9"/>
    <w:rsid w:val="001238DC"/>
    <w:rsid w:val="001246F6"/>
    <w:rsid w:val="00124A41"/>
    <w:rsid w:val="00124E1E"/>
    <w:rsid w:val="001275E2"/>
    <w:rsid w:val="00127A5A"/>
    <w:rsid w:val="00130E36"/>
    <w:rsid w:val="001310A4"/>
    <w:rsid w:val="0013162A"/>
    <w:rsid w:val="0013287A"/>
    <w:rsid w:val="00132DDE"/>
    <w:rsid w:val="00134E8E"/>
    <w:rsid w:val="00137622"/>
    <w:rsid w:val="00143BB2"/>
    <w:rsid w:val="0014427D"/>
    <w:rsid w:val="00145E93"/>
    <w:rsid w:val="00150617"/>
    <w:rsid w:val="001508B2"/>
    <w:rsid w:val="0015154E"/>
    <w:rsid w:val="00151FAE"/>
    <w:rsid w:val="00155A8D"/>
    <w:rsid w:val="0016119C"/>
    <w:rsid w:val="001615E9"/>
    <w:rsid w:val="00163696"/>
    <w:rsid w:val="00167114"/>
    <w:rsid w:val="001673EC"/>
    <w:rsid w:val="001720B3"/>
    <w:rsid w:val="001723CA"/>
    <w:rsid w:val="00172DBA"/>
    <w:rsid w:val="00172F26"/>
    <w:rsid w:val="0017767F"/>
    <w:rsid w:val="0018263C"/>
    <w:rsid w:val="00184D81"/>
    <w:rsid w:val="00186EFA"/>
    <w:rsid w:val="00187E96"/>
    <w:rsid w:val="0019044F"/>
    <w:rsid w:val="00190A4F"/>
    <w:rsid w:val="00190B87"/>
    <w:rsid w:val="001915D2"/>
    <w:rsid w:val="001949E9"/>
    <w:rsid w:val="001A12C2"/>
    <w:rsid w:val="001A12E2"/>
    <w:rsid w:val="001A4727"/>
    <w:rsid w:val="001A50A1"/>
    <w:rsid w:val="001A70C7"/>
    <w:rsid w:val="001B065B"/>
    <w:rsid w:val="001B0E64"/>
    <w:rsid w:val="001B2568"/>
    <w:rsid w:val="001B3269"/>
    <w:rsid w:val="001B3C9B"/>
    <w:rsid w:val="001B42BD"/>
    <w:rsid w:val="001B794F"/>
    <w:rsid w:val="001C1CB7"/>
    <w:rsid w:val="001C1CFE"/>
    <w:rsid w:val="001C1DC5"/>
    <w:rsid w:val="001C5BE4"/>
    <w:rsid w:val="001C6AF2"/>
    <w:rsid w:val="001C7CCE"/>
    <w:rsid w:val="001D057B"/>
    <w:rsid w:val="001D0D6A"/>
    <w:rsid w:val="001D3FB1"/>
    <w:rsid w:val="001D62C3"/>
    <w:rsid w:val="001E09B4"/>
    <w:rsid w:val="001E0B8B"/>
    <w:rsid w:val="001E2562"/>
    <w:rsid w:val="001E3479"/>
    <w:rsid w:val="001E373B"/>
    <w:rsid w:val="001E3DB5"/>
    <w:rsid w:val="001E7D7A"/>
    <w:rsid w:val="001F0AED"/>
    <w:rsid w:val="001F1FE9"/>
    <w:rsid w:val="001F2E96"/>
    <w:rsid w:val="001F394E"/>
    <w:rsid w:val="001F3C1A"/>
    <w:rsid w:val="001F5E9C"/>
    <w:rsid w:val="001F61FC"/>
    <w:rsid w:val="00201509"/>
    <w:rsid w:val="0020158A"/>
    <w:rsid w:val="00202ADF"/>
    <w:rsid w:val="00212F5C"/>
    <w:rsid w:val="00213D60"/>
    <w:rsid w:val="0021647F"/>
    <w:rsid w:val="002208A0"/>
    <w:rsid w:val="00222010"/>
    <w:rsid w:val="0022356A"/>
    <w:rsid w:val="002246C9"/>
    <w:rsid w:val="00224FB5"/>
    <w:rsid w:val="002251B5"/>
    <w:rsid w:val="002255D0"/>
    <w:rsid w:val="0022709C"/>
    <w:rsid w:val="0023207C"/>
    <w:rsid w:val="0023221D"/>
    <w:rsid w:val="00232513"/>
    <w:rsid w:val="00232AB8"/>
    <w:rsid w:val="00234403"/>
    <w:rsid w:val="002347BF"/>
    <w:rsid w:val="00234BD7"/>
    <w:rsid w:val="0023504B"/>
    <w:rsid w:val="00237A85"/>
    <w:rsid w:val="00240A30"/>
    <w:rsid w:val="00241AD2"/>
    <w:rsid w:val="00241BFF"/>
    <w:rsid w:val="00241C37"/>
    <w:rsid w:val="0024318C"/>
    <w:rsid w:val="00244671"/>
    <w:rsid w:val="00244829"/>
    <w:rsid w:val="00244AD0"/>
    <w:rsid w:val="002453C6"/>
    <w:rsid w:val="002469D0"/>
    <w:rsid w:val="002502BF"/>
    <w:rsid w:val="00253340"/>
    <w:rsid w:val="00253552"/>
    <w:rsid w:val="002562D5"/>
    <w:rsid w:val="00256697"/>
    <w:rsid w:val="00256C26"/>
    <w:rsid w:val="00257BE7"/>
    <w:rsid w:val="002601C5"/>
    <w:rsid w:val="00260A54"/>
    <w:rsid w:val="002620FE"/>
    <w:rsid w:val="00263185"/>
    <w:rsid w:val="0026423B"/>
    <w:rsid w:val="00265EB8"/>
    <w:rsid w:val="0026703C"/>
    <w:rsid w:val="0026776F"/>
    <w:rsid w:val="00270C38"/>
    <w:rsid w:val="00273E7F"/>
    <w:rsid w:val="00275065"/>
    <w:rsid w:val="00275D9C"/>
    <w:rsid w:val="0027645C"/>
    <w:rsid w:val="00276CAB"/>
    <w:rsid w:val="00277614"/>
    <w:rsid w:val="00281BD1"/>
    <w:rsid w:val="00285819"/>
    <w:rsid w:val="00285AEF"/>
    <w:rsid w:val="00286831"/>
    <w:rsid w:val="002871B7"/>
    <w:rsid w:val="00287E94"/>
    <w:rsid w:val="00290CB3"/>
    <w:rsid w:val="002924DD"/>
    <w:rsid w:val="00292B29"/>
    <w:rsid w:val="00294197"/>
    <w:rsid w:val="002941EE"/>
    <w:rsid w:val="002952BC"/>
    <w:rsid w:val="00295D9C"/>
    <w:rsid w:val="002961C9"/>
    <w:rsid w:val="00296BBF"/>
    <w:rsid w:val="00297AC8"/>
    <w:rsid w:val="002A19DB"/>
    <w:rsid w:val="002A1D0E"/>
    <w:rsid w:val="002A2295"/>
    <w:rsid w:val="002A22FC"/>
    <w:rsid w:val="002A306E"/>
    <w:rsid w:val="002A3A6E"/>
    <w:rsid w:val="002A514A"/>
    <w:rsid w:val="002A550B"/>
    <w:rsid w:val="002A56D9"/>
    <w:rsid w:val="002B3EAC"/>
    <w:rsid w:val="002B5659"/>
    <w:rsid w:val="002B5A63"/>
    <w:rsid w:val="002B7BC2"/>
    <w:rsid w:val="002C1982"/>
    <w:rsid w:val="002C7EEB"/>
    <w:rsid w:val="002D2EC4"/>
    <w:rsid w:val="002D354A"/>
    <w:rsid w:val="002D5B25"/>
    <w:rsid w:val="002D5ED0"/>
    <w:rsid w:val="002D75B5"/>
    <w:rsid w:val="002E02DC"/>
    <w:rsid w:val="002E23D8"/>
    <w:rsid w:val="002E28E9"/>
    <w:rsid w:val="002E2E29"/>
    <w:rsid w:val="002E340E"/>
    <w:rsid w:val="002E71D5"/>
    <w:rsid w:val="002F15DD"/>
    <w:rsid w:val="002F2436"/>
    <w:rsid w:val="00302C15"/>
    <w:rsid w:val="00303DC8"/>
    <w:rsid w:val="00306A08"/>
    <w:rsid w:val="00311E97"/>
    <w:rsid w:val="00312254"/>
    <w:rsid w:val="00312F95"/>
    <w:rsid w:val="0031473F"/>
    <w:rsid w:val="0031482E"/>
    <w:rsid w:val="003164B6"/>
    <w:rsid w:val="00317BF7"/>
    <w:rsid w:val="00323F6E"/>
    <w:rsid w:val="00325329"/>
    <w:rsid w:val="00326605"/>
    <w:rsid w:val="00331270"/>
    <w:rsid w:val="00331D7E"/>
    <w:rsid w:val="003335FF"/>
    <w:rsid w:val="00333D2B"/>
    <w:rsid w:val="0034123D"/>
    <w:rsid w:val="00341F76"/>
    <w:rsid w:val="00342964"/>
    <w:rsid w:val="00343202"/>
    <w:rsid w:val="00343CA6"/>
    <w:rsid w:val="00345867"/>
    <w:rsid w:val="00347071"/>
    <w:rsid w:val="00347678"/>
    <w:rsid w:val="00347BF8"/>
    <w:rsid w:val="00350180"/>
    <w:rsid w:val="003507F4"/>
    <w:rsid w:val="00351631"/>
    <w:rsid w:val="0035487E"/>
    <w:rsid w:val="003552A3"/>
    <w:rsid w:val="00363F5A"/>
    <w:rsid w:val="00364D74"/>
    <w:rsid w:val="00364F92"/>
    <w:rsid w:val="00366D75"/>
    <w:rsid w:val="00370436"/>
    <w:rsid w:val="00370953"/>
    <w:rsid w:val="00370E08"/>
    <w:rsid w:val="003711B3"/>
    <w:rsid w:val="00372C9E"/>
    <w:rsid w:val="00374EF9"/>
    <w:rsid w:val="00376AEE"/>
    <w:rsid w:val="003772C0"/>
    <w:rsid w:val="00377786"/>
    <w:rsid w:val="00380D25"/>
    <w:rsid w:val="003824C1"/>
    <w:rsid w:val="00382539"/>
    <w:rsid w:val="003844F2"/>
    <w:rsid w:val="00386F3E"/>
    <w:rsid w:val="00387E10"/>
    <w:rsid w:val="003906F1"/>
    <w:rsid w:val="00390EAB"/>
    <w:rsid w:val="00391565"/>
    <w:rsid w:val="003915BE"/>
    <w:rsid w:val="00391E27"/>
    <w:rsid w:val="00393F45"/>
    <w:rsid w:val="00394A6E"/>
    <w:rsid w:val="00395049"/>
    <w:rsid w:val="003957AA"/>
    <w:rsid w:val="00395E8F"/>
    <w:rsid w:val="00397299"/>
    <w:rsid w:val="00397496"/>
    <w:rsid w:val="003A4E95"/>
    <w:rsid w:val="003A546E"/>
    <w:rsid w:val="003B06BA"/>
    <w:rsid w:val="003B3418"/>
    <w:rsid w:val="003B5680"/>
    <w:rsid w:val="003B5FC1"/>
    <w:rsid w:val="003B7259"/>
    <w:rsid w:val="003B7ABA"/>
    <w:rsid w:val="003C085C"/>
    <w:rsid w:val="003C0DFB"/>
    <w:rsid w:val="003C2810"/>
    <w:rsid w:val="003C3AD5"/>
    <w:rsid w:val="003C78C4"/>
    <w:rsid w:val="003D3E93"/>
    <w:rsid w:val="003D61D2"/>
    <w:rsid w:val="003E0217"/>
    <w:rsid w:val="003E09BF"/>
    <w:rsid w:val="003E1A1B"/>
    <w:rsid w:val="003E1E59"/>
    <w:rsid w:val="003E22A5"/>
    <w:rsid w:val="003E3B91"/>
    <w:rsid w:val="003E4462"/>
    <w:rsid w:val="003E58AE"/>
    <w:rsid w:val="003E72CD"/>
    <w:rsid w:val="003F3F0D"/>
    <w:rsid w:val="003F5062"/>
    <w:rsid w:val="003F6C29"/>
    <w:rsid w:val="00406150"/>
    <w:rsid w:val="00407351"/>
    <w:rsid w:val="00410843"/>
    <w:rsid w:val="004120B8"/>
    <w:rsid w:val="00412E47"/>
    <w:rsid w:val="00413910"/>
    <w:rsid w:val="004140C1"/>
    <w:rsid w:val="004148CB"/>
    <w:rsid w:val="004221E5"/>
    <w:rsid w:val="00422491"/>
    <w:rsid w:val="00430ADA"/>
    <w:rsid w:val="00431B02"/>
    <w:rsid w:val="004347A5"/>
    <w:rsid w:val="00434BF6"/>
    <w:rsid w:val="00435D67"/>
    <w:rsid w:val="004366D5"/>
    <w:rsid w:val="004369CC"/>
    <w:rsid w:val="00436F8C"/>
    <w:rsid w:val="00442256"/>
    <w:rsid w:val="00444227"/>
    <w:rsid w:val="00446A63"/>
    <w:rsid w:val="00446A6F"/>
    <w:rsid w:val="004475B3"/>
    <w:rsid w:val="00447629"/>
    <w:rsid w:val="00451E07"/>
    <w:rsid w:val="00453A05"/>
    <w:rsid w:val="00455936"/>
    <w:rsid w:val="0045599D"/>
    <w:rsid w:val="00456FF7"/>
    <w:rsid w:val="004605D9"/>
    <w:rsid w:val="00463FA3"/>
    <w:rsid w:val="00467745"/>
    <w:rsid w:val="004677DC"/>
    <w:rsid w:val="00467AE0"/>
    <w:rsid w:val="00471FE2"/>
    <w:rsid w:val="00472A19"/>
    <w:rsid w:val="0047406A"/>
    <w:rsid w:val="00475A10"/>
    <w:rsid w:val="004767B8"/>
    <w:rsid w:val="004767CD"/>
    <w:rsid w:val="00477484"/>
    <w:rsid w:val="00481119"/>
    <w:rsid w:val="0048416D"/>
    <w:rsid w:val="00484D06"/>
    <w:rsid w:val="00487145"/>
    <w:rsid w:val="0049105D"/>
    <w:rsid w:val="004930DE"/>
    <w:rsid w:val="00493401"/>
    <w:rsid w:val="004A0E13"/>
    <w:rsid w:val="004A10A8"/>
    <w:rsid w:val="004A34C3"/>
    <w:rsid w:val="004A531A"/>
    <w:rsid w:val="004A62E8"/>
    <w:rsid w:val="004A639C"/>
    <w:rsid w:val="004A7A41"/>
    <w:rsid w:val="004A7DEE"/>
    <w:rsid w:val="004B0C8E"/>
    <w:rsid w:val="004B0F88"/>
    <w:rsid w:val="004B3C43"/>
    <w:rsid w:val="004B4337"/>
    <w:rsid w:val="004B4A6F"/>
    <w:rsid w:val="004B7636"/>
    <w:rsid w:val="004B7FBE"/>
    <w:rsid w:val="004C5524"/>
    <w:rsid w:val="004D11AF"/>
    <w:rsid w:val="004D42AB"/>
    <w:rsid w:val="004D4C64"/>
    <w:rsid w:val="004D7233"/>
    <w:rsid w:val="004E2AB4"/>
    <w:rsid w:val="004E53E4"/>
    <w:rsid w:val="004F1563"/>
    <w:rsid w:val="004F1725"/>
    <w:rsid w:val="004F2EC4"/>
    <w:rsid w:val="004F4D49"/>
    <w:rsid w:val="004F5CF1"/>
    <w:rsid w:val="005008C8"/>
    <w:rsid w:val="005017B0"/>
    <w:rsid w:val="005032B2"/>
    <w:rsid w:val="00503505"/>
    <w:rsid w:val="005040DD"/>
    <w:rsid w:val="0050532F"/>
    <w:rsid w:val="0050560F"/>
    <w:rsid w:val="00506B43"/>
    <w:rsid w:val="00511477"/>
    <w:rsid w:val="0051150B"/>
    <w:rsid w:val="005115A9"/>
    <w:rsid w:val="00512B60"/>
    <w:rsid w:val="0051348D"/>
    <w:rsid w:val="00514790"/>
    <w:rsid w:val="00514894"/>
    <w:rsid w:val="00514CFD"/>
    <w:rsid w:val="0051604E"/>
    <w:rsid w:val="00517B1E"/>
    <w:rsid w:val="00524056"/>
    <w:rsid w:val="00526A75"/>
    <w:rsid w:val="00530053"/>
    <w:rsid w:val="00531403"/>
    <w:rsid w:val="00531E80"/>
    <w:rsid w:val="0053378B"/>
    <w:rsid w:val="00533F11"/>
    <w:rsid w:val="005343A0"/>
    <w:rsid w:val="005343B2"/>
    <w:rsid w:val="005347AD"/>
    <w:rsid w:val="00541DD4"/>
    <w:rsid w:val="00542296"/>
    <w:rsid w:val="005433C0"/>
    <w:rsid w:val="005437F0"/>
    <w:rsid w:val="00544617"/>
    <w:rsid w:val="005524E9"/>
    <w:rsid w:val="005535FE"/>
    <w:rsid w:val="00554344"/>
    <w:rsid w:val="00555E69"/>
    <w:rsid w:val="0056079D"/>
    <w:rsid w:val="00561989"/>
    <w:rsid w:val="00561F8C"/>
    <w:rsid w:val="00564480"/>
    <w:rsid w:val="005653E4"/>
    <w:rsid w:val="00566C0F"/>
    <w:rsid w:val="0057389A"/>
    <w:rsid w:val="00576138"/>
    <w:rsid w:val="005764B1"/>
    <w:rsid w:val="00582383"/>
    <w:rsid w:val="005834EA"/>
    <w:rsid w:val="00584E3E"/>
    <w:rsid w:val="00586186"/>
    <w:rsid w:val="0059013C"/>
    <w:rsid w:val="00590E5F"/>
    <w:rsid w:val="00591AD6"/>
    <w:rsid w:val="00592033"/>
    <w:rsid w:val="00592879"/>
    <w:rsid w:val="0059498E"/>
    <w:rsid w:val="005972E7"/>
    <w:rsid w:val="005A1131"/>
    <w:rsid w:val="005A188B"/>
    <w:rsid w:val="005A4E60"/>
    <w:rsid w:val="005A795A"/>
    <w:rsid w:val="005B38F3"/>
    <w:rsid w:val="005B4D10"/>
    <w:rsid w:val="005B5089"/>
    <w:rsid w:val="005C13D4"/>
    <w:rsid w:val="005C602A"/>
    <w:rsid w:val="005C6863"/>
    <w:rsid w:val="005D0BDA"/>
    <w:rsid w:val="005D1D9F"/>
    <w:rsid w:val="005D4ECA"/>
    <w:rsid w:val="005D5B4C"/>
    <w:rsid w:val="005D6B54"/>
    <w:rsid w:val="005E1284"/>
    <w:rsid w:val="005E2312"/>
    <w:rsid w:val="005E2DCB"/>
    <w:rsid w:val="005E37AD"/>
    <w:rsid w:val="005E38E8"/>
    <w:rsid w:val="005E57A9"/>
    <w:rsid w:val="005E6FA0"/>
    <w:rsid w:val="005E6FE2"/>
    <w:rsid w:val="005E7941"/>
    <w:rsid w:val="005F039C"/>
    <w:rsid w:val="005F0877"/>
    <w:rsid w:val="005F0B98"/>
    <w:rsid w:val="005F0E11"/>
    <w:rsid w:val="005F3FC5"/>
    <w:rsid w:val="006007E9"/>
    <w:rsid w:val="006030ED"/>
    <w:rsid w:val="00603127"/>
    <w:rsid w:val="00606C43"/>
    <w:rsid w:val="00607B31"/>
    <w:rsid w:val="00610D41"/>
    <w:rsid w:val="006117A8"/>
    <w:rsid w:val="006125E4"/>
    <w:rsid w:val="00615CBB"/>
    <w:rsid w:val="00620630"/>
    <w:rsid w:val="00622218"/>
    <w:rsid w:val="006242FD"/>
    <w:rsid w:val="006252D8"/>
    <w:rsid w:val="0062534D"/>
    <w:rsid w:val="006267F9"/>
    <w:rsid w:val="00627BC1"/>
    <w:rsid w:val="006324C6"/>
    <w:rsid w:val="00636E3B"/>
    <w:rsid w:val="0063793F"/>
    <w:rsid w:val="006422BC"/>
    <w:rsid w:val="00642FB9"/>
    <w:rsid w:val="00645BED"/>
    <w:rsid w:val="0064643E"/>
    <w:rsid w:val="00646B64"/>
    <w:rsid w:val="00650AF8"/>
    <w:rsid w:val="00656CEE"/>
    <w:rsid w:val="00661775"/>
    <w:rsid w:val="00661E5D"/>
    <w:rsid w:val="006638C9"/>
    <w:rsid w:val="00665147"/>
    <w:rsid w:val="006652DC"/>
    <w:rsid w:val="006673D6"/>
    <w:rsid w:val="00671CDE"/>
    <w:rsid w:val="0067324B"/>
    <w:rsid w:val="00673A4F"/>
    <w:rsid w:val="006748F5"/>
    <w:rsid w:val="00676705"/>
    <w:rsid w:val="00676A4C"/>
    <w:rsid w:val="00682043"/>
    <w:rsid w:val="006844E0"/>
    <w:rsid w:val="0069201D"/>
    <w:rsid w:val="00692F71"/>
    <w:rsid w:val="00694051"/>
    <w:rsid w:val="00694B2B"/>
    <w:rsid w:val="00695763"/>
    <w:rsid w:val="00696608"/>
    <w:rsid w:val="006A07B3"/>
    <w:rsid w:val="006A1562"/>
    <w:rsid w:val="006A2436"/>
    <w:rsid w:val="006A3648"/>
    <w:rsid w:val="006A3655"/>
    <w:rsid w:val="006A4E6C"/>
    <w:rsid w:val="006A534C"/>
    <w:rsid w:val="006A5DFD"/>
    <w:rsid w:val="006A6C13"/>
    <w:rsid w:val="006B2EE2"/>
    <w:rsid w:val="006B3830"/>
    <w:rsid w:val="006B3AAE"/>
    <w:rsid w:val="006B43D3"/>
    <w:rsid w:val="006C08FF"/>
    <w:rsid w:val="006C195F"/>
    <w:rsid w:val="006C25FA"/>
    <w:rsid w:val="006C6849"/>
    <w:rsid w:val="006D29CC"/>
    <w:rsid w:val="006D3C46"/>
    <w:rsid w:val="006D422E"/>
    <w:rsid w:val="006D4493"/>
    <w:rsid w:val="006D46A3"/>
    <w:rsid w:val="006D4E12"/>
    <w:rsid w:val="006D5928"/>
    <w:rsid w:val="006E168A"/>
    <w:rsid w:val="006E2707"/>
    <w:rsid w:val="006E3855"/>
    <w:rsid w:val="006E4EA7"/>
    <w:rsid w:val="006E62EB"/>
    <w:rsid w:val="006E64C2"/>
    <w:rsid w:val="006E7B7F"/>
    <w:rsid w:val="006F0EA4"/>
    <w:rsid w:val="006F4B03"/>
    <w:rsid w:val="006F512D"/>
    <w:rsid w:val="006F7C61"/>
    <w:rsid w:val="00700C97"/>
    <w:rsid w:val="00701524"/>
    <w:rsid w:val="00701738"/>
    <w:rsid w:val="00702405"/>
    <w:rsid w:val="0070251E"/>
    <w:rsid w:val="0070260A"/>
    <w:rsid w:val="0070280A"/>
    <w:rsid w:val="0070371C"/>
    <w:rsid w:val="007044FE"/>
    <w:rsid w:val="00706D32"/>
    <w:rsid w:val="00707C26"/>
    <w:rsid w:val="00711EFF"/>
    <w:rsid w:val="0071279D"/>
    <w:rsid w:val="007157E7"/>
    <w:rsid w:val="00717B43"/>
    <w:rsid w:val="00720ED9"/>
    <w:rsid w:val="0072318D"/>
    <w:rsid w:val="00725085"/>
    <w:rsid w:val="00726150"/>
    <w:rsid w:val="00726794"/>
    <w:rsid w:val="00737D6D"/>
    <w:rsid w:val="00741EC2"/>
    <w:rsid w:val="00742650"/>
    <w:rsid w:val="007445A3"/>
    <w:rsid w:val="00744961"/>
    <w:rsid w:val="007466F9"/>
    <w:rsid w:val="00747AA0"/>
    <w:rsid w:val="00750EBF"/>
    <w:rsid w:val="007522DD"/>
    <w:rsid w:val="00752CBC"/>
    <w:rsid w:val="00754921"/>
    <w:rsid w:val="007556FB"/>
    <w:rsid w:val="00757B70"/>
    <w:rsid w:val="00760B4A"/>
    <w:rsid w:val="007630D2"/>
    <w:rsid w:val="007661F7"/>
    <w:rsid w:val="0076691E"/>
    <w:rsid w:val="00770291"/>
    <w:rsid w:val="007732A4"/>
    <w:rsid w:val="00773671"/>
    <w:rsid w:val="00773EC7"/>
    <w:rsid w:val="00775333"/>
    <w:rsid w:val="00775FCB"/>
    <w:rsid w:val="007806D5"/>
    <w:rsid w:val="007806E4"/>
    <w:rsid w:val="0078235C"/>
    <w:rsid w:val="00783BFE"/>
    <w:rsid w:val="00783DC8"/>
    <w:rsid w:val="007871E8"/>
    <w:rsid w:val="0078775C"/>
    <w:rsid w:val="007917FA"/>
    <w:rsid w:val="007922CB"/>
    <w:rsid w:val="00794048"/>
    <w:rsid w:val="00795D06"/>
    <w:rsid w:val="00797932"/>
    <w:rsid w:val="007A0770"/>
    <w:rsid w:val="007A2D4D"/>
    <w:rsid w:val="007A3137"/>
    <w:rsid w:val="007A44EC"/>
    <w:rsid w:val="007A670B"/>
    <w:rsid w:val="007A6BB5"/>
    <w:rsid w:val="007B2E9D"/>
    <w:rsid w:val="007B3561"/>
    <w:rsid w:val="007B67B1"/>
    <w:rsid w:val="007B6C4B"/>
    <w:rsid w:val="007B79AA"/>
    <w:rsid w:val="007B79D9"/>
    <w:rsid w:val="007C1E9D"/>
    <w:rsid w:val="007C2693"/>
    <w:rsid w:val="007C3749"/>
    <w:rsid w:val="007C5DA6"/>
    <w:rsid w:val="007C648D"/>
    <w:rsid w:val="007C6517"/>
    <w:rsid w:val="007C70C7"/>
    <w:rsid w:val="007C7614"/>
    <w:rsid w:val="007D189A"/>
    <w:rsid w:val="007D18D6"/>
    <w:rsid w:val="007D229F"/>
    <w:rsid w:val="007D2560"/>
    <w:rsid w:val="007D287D"/>
    <w:rsid w:val="007D3F25"/>
    <w:rsid w:val="007D5218"/>
    <w:rsid w:val="007D789F"/>
    <w:rsid w:val="007D7CDF"/>
    <w:rsid w:val="007E0373"/>
    <w:rsid w:val="007E43A3"/>
    <w:rsid w:val="007E7DEB"/>
    <w:rsid w:val="007F0F77"/>
    <w:rsid w:val="007F24CE"/>
    <w:rsid w:val="007F4C1A"/>
    <w:rsid w:val="007F6F16"/>
    <w:rsid w:val="00800546"/>
    <w:rsid w:val="00801271"/>
    <w:rsid w:val="00801482"/>
    <w:rsid w:val="00801C9A"/>
    <w:rsid w:val="008047D0"/>
    <w:rsid w:val="00805524"/>
    <w:rsid w:val="0081256F"/>
    <w:rsid w:val="0081417D"/>
    <w:rsid w:val="00815163"/>
    <w:rsid w:val="00815197"/>
    <w:rsid w:val="0081553F"/>
    <w:rsid w:val="00816AE0"/>
    <w:rsid w:val="0081787C"/>
    <w:rsid w:val="00817A36"/>
    <w:rsid w:val="008216D7"/>
    <w:rsid w:val="008233FB"/>
    <w:rsid w:val="008239DB"/>
    <w:rsid w:val="00824377"/>
    <w:rsid w:val="00825980"/>
    <w:rsid w:val="0083510C"/>
    <w:rsid w:val="008354E8"/>
    <w:rsid w:val="00841012"/>
    <w:rsid w:val="00841362"/>
    <w:rsid w:val="00845ABE"/>
    <w:rsid w:val="00846E5D"/>
    <w:rsid w:val="00847368"/>
    <w:rsid w:val="00851CEE"/>
    <w:rsid w:val="00852DC1"/>
    <w:rsid w:val="00853022"/>
    <w:rsid w:val="00853211"/>
    <w:rsid w:val="00856459"/>
    <w:rsid w:val="00860B07"/>
    <w:rsid w:val="00860F11"/>
    <w:rsid w:val="008635E4"/>
    <w:rsid w:val="00864D38"/>
    <w:rsid w:val="0086719F"/>
    <w:rsid w:val="0087333B"/>
    <w:rsid w:val="00873C68"/>
    <w:rsid w:val="008766F2"/>
    <w:rsid w:val="008821B6"/>
    <w:rsid w:val="00884DAD"/>
    <w:rsid w:val="00885BA5"/>
    <w:rsid w:val="00887461"/>
    <w:rsid w:val="00891142"/>
    <w:rsid w:val="008913CD"/>
    <w:rsid w:val="008916EB"/>
    <w:rsid w:val="00891828"/>
    <w:rsid w:val="00892C4A"/>
    <w:rsid w:val="0089444B"/>
    <w:rsid w:val="00895567"/>
    <w:rsid w:val="008A19F3"/>
    <w:rsid w:val="008A29A5"/>
    <w:rsid w:val="008A3C7E"/>
    <w:rsid w:val="008A447D"/>
    <w:rsid w:val="008A6034"/>
    <w:rsid w:val="008A7235"/>
    <w:rsid w:val="008B0442"/>
    <w:rsid w:val="008B0AAC"/>
    <w:rsid w:val="008B1742"/>
    <w:rsid w:val="008B2FF6"/>
    <w:rsid w:val="008B3835"/>
    <w:rsid w:val="008B5671"/>
    <w:rsid w:val="008B57AD"/>
    <w:rsid w:val="008B61E7"/>
    <w:rsid w:val="008B673E"/>
    <w:rsid w:val="008B7F64"/>
    <w:rsid w:val="008C0D47"/>
    <w:rsid w:val="008C1590"/>
    <w:rsid w:val="008C17C2"/>
    <w:rsid w:val="008C1FE6"/>
    <w:rsid w:val="008C2487"/>
    <w:rsid w:val="008C30AA"/>
    <w:rsid w:val="008C6310"/>
    <w:rsid w:val="008D417C"/>
    <w:rsid w:val="008D5227"/>
    <w:rsid w:val="008D6356"/>
    <w:rsid w:val="008D7E6C"/>
    <w:rsid w:val="008E2840"/>
    <w:rsid w:val="008E7BF9"/>
    <w:rsid w:val="008F0C77"/>
    <w:rsid w:val="008F1630"/>
    <w:rsid w:val="008F17B6"/>
    <w:rsid w:val="008F1837"/>
    <w:rsid w:val="008F4105"/>
    <w:rsid w:val="008F6E54"/>
    <w:rsid w:val="008F6FA6"/>
    <w:rsid w:val="0090423A"/>
    <w:rsid w:val="009051BB"/>
    <w:rsid w:val="00907058"/>
    <w:rsid w:val="0090747E"/>
    <w:rsid w:val="009078D1"/>
    <w:rsid w:val="00912AA6"/>
    <w:rsid w:val="00912B15"/>
    <w:rsid w:val="00912D39"/>
    <w:rsid w:val="00916CE0"/>
    <w:rsid w:val="00917A3C"/>
    <w:rsid w:val="00917A4F"/>
    <w:rsid w:val="00920147"/>
    <w:rsid w:val="009203A2"/>
    <w:rsid w:val="009219F2"/>
    <w:rsid w:val="0092285C"/>
    <w:rsid w:val="00922A0E"/>
    <w:rsid w:val="009236FA"/>
    <w:rsid w:val="009255A0"/>
    <w:rsid w:val="00930B24"/>
    <w:rsid w:val="00931494"/>
    <w:rsid w:val="009322B3"/>
    <w:rsid w:val="00932B09"/>
    <w:rsid w:val="0093402C"/>
    <w:rsid w:val="0093706F"/>
    <w:rsid w:val="00940731"/>
    <w:rsid w:val="00940DFF"/>
    <w:rsid w:val="00941637"/>
    <w:rsid w:val="00942927"/>
    <w:rsid w:val="009431B3"/>
    <w:rsid w:val="00944557"/>
    <w:rsid w:val="00944E46"/>
    <w:rsid w:val="00946800"/>
    <w:rsid w:val="00950955"/>
    <w:rsid w:val="00950F08"/>
    <w:rsid w:val="0095138C"/>
    <w:rsid w:val="00955863"/>
    <w:rsid w:val="00957C73"/>
    <w:rsid w:val="00957D33"/>
    <w:rsid w:val="00961AE5"/>
    <w:rsid w:val="00962BF3"/>
    <w:rsid w:val="00966EBD"/>
    <w:rsid w:val="0096798D"/>
    <w:rsid w:val="00967C77"/>
    <w:rsid w:val="00970E98"/>
    <w:rsid w:val="009730DA"/>
    <w:rsid w:val="009735EF"/>
    <w:rsid w:val="0097494B"/>
    <w:rsid w:val="0097511E"/>
    <w:rsid w:val="0098081B"/>
    <w:rsid w:val="0098133E"/>
    <w:rsid w:val="00982351"/>
    <w:rsid w:val="009863FC"/>
    <w:rsid w:val="0098708B"/>
    <w:rsid w:val="00990BE0"/>
    <w:rsid w:val="00990EAC"/>
    <w:rsid w:val="00991D11"/>
    <w:rsid w:val="00994775"/>
    <w:rsid w:val="0099717C"/>
    <w:rsid w:val="00997825"/>
    <w:rsid w:val="009A0C44"/>
    <w:rsid w:val="009A1CB3"/>
    <w:rsid w:val="009A78AA"/>
    <w:rsid w:val="009B4341"/>
    <w:rsid w:val="009B4AA0"/>
    <w:rsid w:val="009C15AC"/>
    <w:rsid w:val="009C1E84"/>
    <w:rsid w:val="009C2712"/>
    <w:rsid w:val="009C2CEE"/>
    <w:rsid w:val="009C31B4"/>
    <w:rsid w:val="009C36DE"/>
    <w:rsid w:val="009C4A02"/>
    <w:rsid w:val="009C5201"/>
    <w:rsid w:val="009C62A8"/>
    <w:rsid w:val="009C6785"/>
    <w:rsid w:val="009D032F"/>
    <w:rsid w:val="009D483E"/>
    <w:rsid w:val="009D5342"/>
    <w:rsid w:val="009D5528"/>
    <w:rsid w:val="009D6117"/>
    <w:rsid w:val="009D69EC"/>
    <w:rsid w:val="009E1A5C"/>
    <w:rsid w:val="009E224A"/>
    <w:rsid w:val="009E323B"/>
    <w:rsid w:val="009E366E"/>
    <w:rsid w:val="009E4B47"/>
    <w:rsid w:val="009E6730"/>
    <w:rsid w:val="009E6946"/>
    <w:rsid w:val="009E722F"/>
    <w:rsid w:val="009F084A"/>
    <w:rsid w:val="009F1C8A"/>
    <w:rsid w:val="009F2890"/>
    <w:rsid w:val="009F59D7"/>
    <w:rsid w:val="00A00169"/>
    <w:rsid w:val="00A00224"/>
    <w:rsid w:val="00A0279B"/>
    <w:rsid w:val="00A052C6"/>
    <w:rsid w:val="00A059A6"/>
    <w:rsid w:val="00A06116"/>
    <w:rsid w:val="00A07BEF"/>
    <w:rsid w:val="00A113BD"/>
    <w:rsid w:val="00A118BB"/>
    <w:rsid w:val="00A12E9F"/>
    <w:rsid w:val="00A15170"/>
    <w:rsid w:val="00A21614"/>
    <w:rsid w:val="00A22E7D"/>
    <w:rsid w:val="00A26122"/>
    <w:rsid w:val="00A264B3"/>
    <w:rsid w:val="00A264BB"/>
    <w:rsid w:val="00A30216"/>
    <w:rsid w:val="00A317B8"/>
    <w:rsid w:val="00A3550C"/>
    <w:rsid w:val="00A40176"/>
    <w:rsid w:val="00A4077D"/>
    <w:rsid w:val="00A43971"/>
    <w:rsid w:val="00A43D43"/>
    <w:rsid w:val="00A44485"/>
    <w:rsid w:val="00A45ADA"/>
    <w:rsid w:val="00A45DA2"/>
    <w:rsid w:val="00A50EA5"/>
    <w:rsid w:val="00A51A5D"/>
    <w:rsid w:val="00A52CF3"/>
    <w:rsid w:val="00A54F03"/>
    <w:rsid w:val="00A5589E"/>
    <w:rsid w:val="00A625E5"/>
    <w:rsid w:val="00A631A3"/>
    <w:rsid w:val="00A63893"/>
    <w:rsid w:val="00A64A7D"/>
    <w:rsid w:val="00A6518F"/>
    <w:rsid w:val="00A6528C"/>
    <w:rsid w:val="00A66360"/>
    <w:rsid w:val="00A667D3"/>
    <w:rsid w:val="00A67749"/>
    <w:rsid w:val="00A67E0B"/>
    <w:rsid w:val="00A70C76"/>
    <w:rsid w:val="00A7464D"/>
    <w:rsid w:val="00A7655A"/>
    <w:rsid w:val="00A80780"/>
    <w:rsid w:val="00A807E6"/>
    <w:rsid w:val="00A80DEC"/>
    <w:rsid w:val="00A82498"/>
    <w:rsid w:val="00A82DFD"/>
    <w:rsid w:val="00A83830"/>
    <w:rsid w:val="00A84870"/>
    <w:rsid w:val="00A852EF"/>
    <w:rsid w:val="00A90FF0"/>
    <w:rsid w:val="00A93B7E"/>
    <w:rsid w:val="00AA487E"/>
    <w:rsid w:val="00AA4D97"/>
    <w:rsid w:val="00AA50F6"/>
    <w:rsid w:val="00AA635F"/>
    <w:rsid w:val="00AA6595"/>
    <w:rsid w:val="00AA7277"/>
    <w:rsid w:val="00AB040F"/>
    <w:rsid w:val="00AB047F"/>
    <w:rsid w:val="00AB276B"/>
    <w:rsid w:val="00AB465D"/>
    <w:rsid w:val="00AB7875"/>
    <w:rsid w:val="00AC1D68"/>
    <w:rsid w:val="00AC2825"/>
    <w:rsid w:val="00AC354C"/>
    <w:rsid w:val="00AC3921"/>
    <w:rsid w:val="00AC43AB"/>
    <w:rsid w:val="00AC4F31"/>
    <w:rsid w:val="00AC53A7"/>
    <w:rsid w:val="00AC594E"/>
    <w:rsid w:val="00AC630C"/>
    <w:rsid w:val="00AC73CC"/>
    <w:rsid w:val="00AD0607"/>
    <w:rsid w:val="00AD0740"/>
    <w:rsid w:val="00AD190C"/>
    <w:rsid w:val="00AD1E5B"/>
    <w:rsid w:val="00AD23E1"/>
    <w:rsid w:val="00AD5508"/>
    <w:rsid w:val="00AD74DC"/>
    <w:rsid w:val="00AE4CE5"/>
    <w:rsid w:val="00AE6416"/>
    <w:rsid w:val="00AF0373"/>
    <w:rsid w:val="00AF0AAC"/>
    <w:rsid w:val="00AF478D"/>
    <w:rsid w:val="00AF70B2"/>
    <w:rsid w:val="00AF7668"/>
    <w:rsid w:val="00AF7EC0"/>
    <w:rsid w:val="00B00BE2"/>
    <w:rsid w:val="00B04CAB"/>
    <w:rsid w:val="00B05AEE"/>
    <w:rsid w:val="00B06B73"/>
    <w:rsid w:val="00B103B7"/>
    <w:rsid w:val="00B10B83"/>
    <w:rsid w:val="00B125F0"/>
    <w:rsid w:val="00B12FAE"/>
    <w:rsid w:val="00B15458"/>
    <w:rsid w:val="00B2424A"/>
    <w:rsid w:val="00B2555D"/>
    <w:rsid w:val="00B27F07"/>
    <w:rsid w:val="00B3164A"/>
    <w:rsid w:val="00B36C5A"/>
    <w:rsid w:val="00B37E6B"/>
    <w:rsid w:val="00B41B1A"/>
    <w:rsid w:val="00B426FB"/>
    <w:rsid w:val="00B45D94"/>
    <w:rsid w:val="00B51551"/>
    <w:rsid w:val="00B54053"/>
    <w:rsid w:val="00B54248"/>
    <w:rsid w:val="00B62D3F"/>
    <w:rsid w:val="00B63A5B"/>
    <w:rsid w:val="00B6451B"/>
    <w:rsid w:val="00B6574F"/>
    <w:rsid w:val="00B6663A"/>
    <w:rsid w:val="00B7174E"/>
    <w:rsid w:val="00B72801"/>
    <w:rsid w:val="00B72D10"/>
    <w:rsid w:val="00B775B6"/>
    <w:rsid w:val="00B77BD2"/>
    <w:rsid w:val="00B8156C"/>
    <w:rsid w:val="00B84157"/>
    <w:rsid w:val="00B84ECA"/>
    <w:rsid w:val="00B85B1F"/>
    <w:rsid w:val="00B87649"/>
    <w:rsid w:val="00B92C4D"/>
    <w:rsid w:val="00B94D81"/>
    <w:rsid w:val="00B9648D"/>
    <w:rsid w:val="00BA1E75"/>
    <w:rsid w:val="00BA3067"/>
    <w:rsid w:val="00BA35D8"/>
    <w:rsid w:val="00BB0350"/>
    <w:rsid w:val="00BB0CD1"/>
    <w:rsid w:val="00BB0E62"/>
    <w:rsid w:val="00BB41FD"/>
    <w:rsid w:val="00BB5D7F"/>
    <w:rsid w:val="00BB7614"/>
    <w:rsid w:val="00BB7AEE"/>
    <w:rsid w:val="00BC17B4"/>
    <w:rsid w:val="00BC283C"/>
    <w:rsid w:val="00BC343B"/>
    <w:rsid w:val="00BD1AA3"/>
    <w:rsid w:val="00BD2B75"/>
    <w:rsid w:val="00BD442E"/>
    <w:rsid w:val="00BD4ED7"/>
    <w:rsid w:val="00BD738C"/>
    <w:rsid w:val="00BE157B"/>
    <w:rsid w:val="00BE2338"/>
    <w:rsid w:val="00BE39B8"/>
    <w:rsid w:val="00BE570E"/>
    <w:rsid w:val="00BE71FF"/>
    <w:rsid w:val="00BF0033"/>
    <w:rsid w:val="00BF135C"/>
    <w:rsid w:val="00BF310F"/>
    <w:rsid w:val="00BF44A4"/>
    <w:rsid w:val="00BF5B4B"/>
    <w:rsid w:val="00BF69CF"/>
    <w:rsid w:val="00BF7BFF"/>
    <w:rsid w:val="00C01143"/>
    <w:rsid w:val="00C0203C"/>
    <w:rsid w:val="00C035AA"/>
    <w:rsid w:val="00C05A9D"/>
    <w:rsid w:val="00C10060"/>
    <w:rsid w:val="00C105A1"/>
    <w:rsid w:val="00C109BF"/>
    <w:rsid w:val="00C10B2D"/>
    <w:rsid w:val="00C10E15"/>
    <w:rsid w:val="00C11E33"/>
    <w:rsid w:val="00C122F9"/>
    <w:rsid w:val="00C15346"/>
    <w:rsid w:val="00C1681F"/>
    <w:rsid w:val="00C17699"/>
    <w:rsid w:val="00C215B7"/>
    <w:rsid w:val="00C2408C"/>
    <w:rsid w:val="00C2620C"/>
    <w:rsid w:val="00C26926"/>
    <w:rsid w:val="00C3326B"/>
    <w:rsid w:val="00C34673"/>
    <w:rsid w:val="00C34884"/>
    <w:rsid w:val="00C36A6D"/>
    <w:rsid w:val="00C37EA5"/>
    <w:rsid w:val="00C37EB4"/>
    <w:rsid w:val="00C411CA"/>
    <w:rsid w:val="00C414CB"/>
    <w:rsid w:val="00C428D6"/>
    <w:rsid w:val="00C435ED"/>
    <w:rsid w:val="00C446C9"/>
    <w:rsid w:val="00C44F52"/>
    <w:rsid w:val="00C50792"/>
    <w:rsid w:val="00C52A0D"/>
    <w:rsid w:val="00C54C2A"/>
    <w:rsid w:val="00C54F79"/>
    <w:rsid w:val="00C5608B"/>
    <w:rsid w:val="00C61838"/>
    <w:rsid w:val="00C61DF4"/>
    <w:rsid w:val="00C64CC1"/>
    <w:rsid w:val="00C732D3"/>
    <w:rsid w:val="00C73420"/>
    <w:rsid w:val="00C81B9B"/>
    <w:rsid w:val="00C8375F"/>
    <w:rsid w:val="00C83DBF"/>
    <w:rsid w:val="00C850EC"/>
    <w:rsid w:val="00C86701"/>
    <w:rsid w:val="00C8774D"/>
    <w:rsid w:val="00C91697"/>
    <w:rsid w:val="00C92C19"/>
    <w:rsid w:val="00C9376A"/>
    <w:rsid w:val="00C93C3A"/>
    <w:rsid w:val="00C93DE2"/>
    <w:rsid w:val="00C94FC4"/>
    <w:rsid w:val="00C96028"/>
    <w:rsid w:val="00C96227"/>
    <w:rsid w:val="00CA462A"/>
    <w:rsid w:val="00CA46E3"/>
    <w:rsid w:val="00CA59D3"/>
    <w:rsid w:val="00CB1422"/>
    <w:rsid w:val="00CB211A"/>
    <w:rsid w:val="00CB23B8"/>
    <w:rsid w:val="00CB2A66"/>
    <w:rsid w:val="00CB5D85"/>
    <w:rsid w:val="00CC20FA"/>
    <w:rsid w:val="00CC3B6C"/>
    <w:rsid w:val="00CC5800"/>
    <w:rsid w:val="00CC6190"/>
    <w:rsid w:val="00CD1405"/>
    <w:rsid w:val="00CD5D15"/>
    <w:rsid w:val="00CD67AE"/>
    <w:rsid w:val="00CE10AF"/>
    <w:rsid w:val="00CE1C89"/>
    <w:rsid w:val="00CE2CDE"/>
    <w:rsid w:val="00CE3A3D"/>
    <w:rsid w:val="00CE72E6"/>
    <w:rsid w:val="00CE7A30"/>
    <w:rsid w:val="00CE7A85"/>
    <w:rsid w:val="00CE7DAD"/>
    <w:rsid w:val="00CF094C"/>
    <w:rsid w:val="00CF3B09"/>
    <w:rsid w:val="00CF447E"/>
    <w:rsid w:val="00CF4EF6"/>
    <w:rsid w:val="00D01732"/>
    <w:rsid w:val="00D02C4A"/>
    <w:rsid w:val="00D0446D"/>
    <w:rsid w:val="00D0476C"/>
    <w:rsid w:val="00D065A6"/>
    <w:rsid w:val="00D06694"/>
    <w:rsid w:val="00D1204C"/>
    <w:rsid w:val="00D13D7D"/>
    <w:rsid w:val="00D1695C"/>
    <w:rsid w:val="00D16DF6"/>
    <w:rsid w:val="00D17D0F"/>
    <w:rsid w:val="00D20820"/>
    <w:rsid w:val="00D21230"/>
    <w:rsid w:val="00D2353F"/>
    <w:rsid w:val="00D24A5D"/>
    <w:rsid w:val="00D25CD9"/>
    <w:rsid w:val="00D267FD"/>
    <w:rsid w:val="00D26A08"/>
    <w:rsid w:val="00D26BC1"/>
    <w:rsid w:val="00D26CB4"/>
    <w:rsid w:val="00D270A5"/>
    <w:rsid w:val="00D2756B"/>
    <w:rsid w:val="00D3115C"/>
    <w:rsid w:val="00D31A36"/>
    <w:rsid w:val="00D33945"/>
    <w:rsid w:val="00D37FCB"/>
    <w:rsid w:val="00D4023D"/>
    <w:rsid w:val="00D402A4"/>
    <w:rsid w:val="00D4069A"/>
    <w:rsid w:val="00D40B24"/>
    <w:rsid w:val="00D41B9F"/>
    <w:rsid w:val="00D4354B"/>
    <w:rsid w:val="00D44B6E"/>
    <w:rsid w:val="00D457AC"/>
    <w:rsid w:val="00D5091C"/>
    <w:rsid w:val="00D54ECC"/>
    <w:rsid w:val="00D60489"/>
    <w:rsid w:val="00D631D9"/>
    <w:rsid w:val="00D64D06"/>
    <w:rsid w:val="00D664C5"/>
    <w:rsid w:val="00D670DD"/>
    <w:rsid w:val="00D7189D"/>
    <w:rsid w:val="00D71BD3"/>
    <w:rsid w:val="00D71DDC"/>
    <w:rsid w:val="00D71DFA"/>
    <w:rsid w:val="00D725C9"/>
    <w:rsid w:val="00D730CA"/>
    <w:rsid w:val="00D75CA4"/>
    <w:rsid w:val="00D76EED"/>
    <w:rsid w:val="00D801DF"/>
    <w:rsid w:val="00D80DF3"/>
    <w:rsid w:val="00D86307"/>
    <w:rsid w:val="00D87902"/>
    <w:rsid w:val="00D905BE"/>
    <w:rsid w:val="00D9086C"/>
    <w:rsid w:val="00D91008"/>
    <w:rsid w:val="00D94F64"/>
    <w:rsid w:val="00D95D1B"/>
    <w:rsid w:val="00D978E4"/>
    <w:rsid w:val="00DA33AC"/>
    <w:rsid w:val="00DA5542"/>
    <w:rsid w:val="00DA6476"/>
    <w:rsid w:val="00DA647A"/>
    <w:rsid w:val="00DA64D0"/>
    <w:rsid w:val="00DA6582"/>
    <w:rsid w:val="00DA67D0"/>
    <w:rsid w:val="00DA6A1D"/>
    <w:rsid w:val="00DA72F2"/>
    <w:rsid w:val="00DB0DFE"/>
    <w:rsid w:val="00DB5929"/>
    <w:rsid w:val="00DB67CB"/>
    <w:rsid w:val="00DB6F09"/>
    <w:rsid w:val="00DB719F"/>
    <w:rsid w:val="00DC22C2"/>
    <w:rsid w:val="00DC348C"/>
    <w:rsid w:val="00DC575A"/>
    <w:rsid w:val="00DC5FE1"/>
    <w:rsid w:val="00DC6223"/>
    <w:rsid w:val="00DC6240"/>
    <w:rsid w:val="00DC7934"/>
    <w:rsid w:val="00DD2B98"/>
    <w:rsid w:val="00DD2C71"/>
    <w:rsid w:val="00DD42F8"/>
    <w:rsid w:val="00DD4754"/>
    <w:rsid w:val="00DD5703"/>
    <w:rsid w:val="00DD5E97"/>
    <w:rsid w:val="00DD633E"/>
    <w:rsid w:val="00DE03C1"/>
    <w:rsid w:val="00DE0D63"/>
    <w:rsid w:val="00DE18B5"/>
    <w:rsid w:val="00DE3145"/>
    <w:rsid w:val="00DE4EA0"/>
    <w:rsid w:val="00DE773B"/>
    <w:rsid w:val="00DF09F4"/>
    <w:rsid w:val="00E00F97"/>
    <w:rsid w:val="00E02E0B"/>
    <w:rsid w:val="00E0411C"/>
    <w:rsid w:val="00E0593E"/>
    <w:rsid w:val="00E109B9"/>
    <w:rsid w:val="00E117CA"/>
    <w:rsid w:val="00E13E01"/>
    <w:rsid w:val="00E14829"/>
    <w:rsid w:val="00E15C2B"/>
    <w:rsid w:val="00E15E75"/>
    <w:rsid w:val="00E16213"/>
    <w:rsid w:val="00E208B0"/>
    <w:rsid w:val="00E21A78"/>
    <w:rsid w:val="00E26720"/>
    <w:rsid w:val="00E27E04"/>
    <w:rsid w:val="00E32F40"/>
    <w:rsid w:val="00E33339"/>
    <w:rsid w:val="00E3547E"/>
    <w:rsid w:val="00E35A11"/>
    <w:rsid w:val="00E36DF7"/>
    <w:rsid w:val="00E41AEE"/>
    <w:rsid w:val="00E42BFC"/>
    <w:rsid w:val="00E4794F"/>
    <w:rsid w:val="00E508A7"/>
    <w:rsid w:val="00E50F28"/>
    <w:rsid w:val="00E53F15"/>
    <w:rsid w:val="00E53FE6"/>
    <w:rsid w:val="00E56D55"/>
    <w:rsid w:val="00E576C9"/>
    <w:rsid w:val="00E60A44"/>
    <w:rsid w:val="00E61B22"/>
    <w:rsid w:val="00E627B2"/>
    <w:rsid w:val="00E62E82"/>
    <w:rsid w:val="00E6452D"/>
    <w:rsid w:val="00E666EA"/>
    <w:rsid w:val="00E66C7C"/>
    <w:rsid w:val="00E711DD"/>
    <w:rsid w:val="00E73D90"/>
    <w:rsid w:val="00E74087"/>
    <w:rsid w:val="00E85CEA"/>
    <w:rsid w:val="00E8690C"/>
    <w:rsid w:val="00E86DD4"/>
    <w:rsid w:val="00E90AA9"/>
    <w:rsid w:val="00E90E6C"/>
    <w:rsid w:val="00E97BE0"/>
    <w:rsid w:val="00E97C53"/>
    <w:rsid w:val="00E97F31"/>
    <w:rsid w:val="00EA20FD"/>
    <w:rsid w:val="00EA3180"/>
    <w:rsid w:val="00EA6493"/>
    <w:rsid w:val="00EA70F3"/>
    <w:rsid w:val="00EA7476"/>
    <w:rsid w:val="00EB0651"/>
    <w:rsid w:val="00EB151F"/>
    <w:rsid w:val="00EB1F89"/>
    <w:rsid w:val="00EB1FC2"/>
    <w:rsid w:val="00EB292F"/>
    <w:rsid w:val="00EB5610"/>
    <w:rsid w:val="00EB6A0B"/>
    <w:rsid w:val="00EC14DF"/>
    <w:rsid w:val="00EC1BB9"/>
    <w:rsid w:val="00EC1BEA"/>
    <w:rsid w:val="00EC241A"/>
    <w:rsid w:val="00EC2C6E"/>
    <w:rsid w:val="00EC4679"/>
    <w:rsid w:val="00EC7937"/>
    <w:rsid w:val="00EC7D84"/>
    <w:rsid w:val="00EC7FC2"/>
    <w:rsid w:val="00ED3B32"/>
    <w:rsid w:val="00ED4484"/>
    <w:rsid w:val="00ED49DA"/>
    <w:rsid w:val="00ED53FF"/>
    <w:rsid w:val="00ED6B45"/>
    <w:rsid w:val="00ED7346"/>
    <w:rsid w:val="00ED77F3"/>
    <w:rsid w:val="00EE45D4"/>
    <w:rsid w:val="00EE5855"/>
    <w:rsid w:val="00EE630C"/>
    <w:rsid w:val="00EE7B26"/>
    <w:rsid w:val="00EF1410"/>
    <w:rsid w:val="00EF383B"/>
    <w:rsid w:val="00EF3F8F"/>
    <w:rsid w:val="00EF4706"/>
    <w:rsid w:val="00EF554F"/>
    <w:rsid w:val="00EF6438"/>
    <w:rsid w:val="00F036C2"/>
    <w:rsid w:val="00F05BB5"/>
    <w:rsid w:val="00F068CB"/>
    <w:rsid w:val="00F06F9C"/>
    <w:rsid w:val="00F07C9F"/>
    <w:rsid w:val="00F113BF"/>
    <w:rsid w:val="00F12FE1"/>
    <w:rsid w:val="00F134C1"/>
    <w:rsid w:val="00F14057"/>
    <w:rsid w:val="00F1540E"/>
    <w:rsid w:val="00F20633"/>
    <w:rsid w:val="00F20ED0"/>
    <w:rsid w:val="00F2104F"/>
    <w:rsid w:val="00F2337D"/>
    <w:rsid w:val="00F25908"/>
    <w:rsid w:val="00F26E37"/>
    <w:rsid w:val="00F30A3F"/>
    <w:rsid w:val="00F31608"/>
    <w:rsid w:val="00F32A7C"/>
    <w:rsid w:val="00F348B0"/>
    <w:rsid w:val="00F348C7"/>
    <w:rsid w:val="00F34EC4"/>
    <w:rsid w:val="00F36827"/>
    <w:rsid w:val="00F374E5"/>
    <w:rsid w:val="00F4029F"/>
    <w:rsid w:val="00F416F9"/>
    <w:rsid w:val="00F4271F"/>
    <w:rsid w:val="00F43752"/>
    <w:rsid w:val="00F44B2A"/>
    <w:rsid w:val="00F460C4"/>
    <w:rsid w:val="00F508C2"/>
    <w:rsid w:val="00F5275D"/>
    <w:rsid w:val="00F528D9"/>
    <w:rsid w:val="00F55167"/>
    <w:rsid w:val="00F5534E"/>
    <w:rsid w:val="00F56743"/>
    <w:rsid w:val="00F56A43"/>
    <w:rsid w:val="00F6042B"/>
    <w:rsid w:val="00F62A47"/>
    <w:rsid w:val="00F62DCD"/>
    <w:rsid w:val="00F65B1D"/>
    <w:rsid w:val="00F67742"/>
    <w:rsid w:val="00F7451A"/>
    <w:rsid w:val="00F745DD"/>
    <w:rsid w:val="00F762F8"/>
    <w:rsid w:val="00F76B03"/>
    <w:rsid w:val="00F76EBD"/>
    <w:rsid w:val="00F8478E"/>
    <w:rsid w:val="00F84AC0"/>
    <w:rsid w:val="00F84B99"/>
    <w:rsid w:val="00F84BBD"/>
    <w:rsid w:val="00F85381"/>
    <w:rsid w:val="00F853F6"/>
    <w:rsid w:val="00F85769"/>
    <w:rsid w:val="00F85F92"/>
    <w:rsid w:val="00F862D1"/>
    <w:rsid w:val="00F8700A"/>
    <w:rsid w:val="00F91124"/>
    <w:rsid w:val="00F9186F"/>
    <w:rsid w:val="00F93EA5"/>
    <w:rsid w:val="00F94B01"/>
    <w:rsid w:val="00F967FF"/>
    <w:rsid w:val="00F9745C"/>
    <w:rsid w:val="00F9763F"/>
    <w:rsid w:val="00FA1557"/>
    <w:rsid w:val="00FA1D49"/>
    <w:rsid w:val="00FA3223"/>
    <w:rsid w:val="00FA6956"/>
    <w:rsid w:val="00FB0572"/>
    <w:rsid w:val="00FB05EA"/>
    <w:rsid w:val="00FB173F"/>
    <w:rsid w:val="00FC0CEC"/>
    <w:rsid w:val="00FC1400"/>
    <w:rsid w:val="00FC1B5B"/>
    <w:rsid w:val="00FC1E19"/>
    <w:rsid w:val="00FC2A72"/>
    <w:rsid w:val="00FC36D5"/>
    <w:rsid w:val="00FC3AA0"/>
    <w:rsid w:val="00FC6668"/>
    <w:rsid w:val="00FC6919"/>
    <w:rsid w:val="00FC6AE0"/>
    <w:rsid w:val="00FD0C4A"/>
    <w:rsid w:val="00FD20EF"/>
    <w:rsid w:val="00FD2680"/>
    <w:rsid w:val="00FD337D"/>
    <w:rsid w:val="00FD5A8F"/>
    <w:rsid w:val="00FD6466"/>
    <w:rsid w:val="00FD73B1"/>
    <w:rsid w:val="00FD7603"/>
    <w:rsid w:val="00FE77D9"/>
    <w:rsid w:val="00FF4217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187E96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244829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244829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a2"/>
    <w:rsid w:val="00BF5B4B"/>
  </w:style>
  <w:style w:type="character" w:customStyle="1" w:styleId="eop">
    <w:name w:val="eop"/>
    <w:basedOn w:val="a2"/>
    <w:rsid w:val="00BF5B4B"/>
  </w:style>
  <w:style w:type="character" w:styleId="afc">
    <w:name w:val="Unresolved Mention"/>
    <w:basedOn w:val="a2"/>
    <w:uiPriority w:val="99"/>
    <w:semiHidden/>
    <w:unhideWhenUsed/>
    <w:rsid w:val="0051147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D40B2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42606A-D74D-4A39-BA81-C3FC412773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4324</TotalTime>
  <Pages>15</Pages>
  <Words>2057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Maxim Shirokov</cp:lastModifiedBy>
  <cp:revision>746</cp:revision>
  <cp:lastPrinted>2019-07-22T11:48:00Z</cp:lastPrinted>
  <dcterms:created xsi:type="dcterms:W3CDTF">2024-01-28T18:07:00Z</dcterms:created>
  <dcterms:modified xsi:type="dcterms:W3CDTF">2025-11-04T13:55:00Z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